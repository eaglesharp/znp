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942" w:type="dxa"/>
        <w:jc w:val="center"/>
        <w:tblLayout w:type="fixed"/>
        <w:tblLook w:val="0000" w:firstRow="0" w:lastRow="0" w:firstColumn="0" w:lastColumn="0" w:noHBand="0" w:noVBand="0"/>
      </w:tblPr>
      <w:tblGrid>
        <w:gridCol w:w="1492"/>
        <w:gridCol w:w="334"/>
        <w:gridCol w:w="3960"/>
        <w:gridCol w:w="270"/>
        <w:gridCol w:w="3536"/>
        <w:gridCol w:w="1350"/>
      </w:tblGrid>
      <w:tr w:rsidR="006616B7" w14:paraId="20EFA7FC" w14:textId="77777777" w:rsidTr="00B13A06">
        <w:trPr>
          <w:trHeight w:val="355"/>
          <w:jc w:val="center"/>
        </w:trPr>
        <w:tc>
          <w:tcPr>
            <w:tcW w:w="1492" w:type="dxa"/>
            <w:vMerge w:val="restart"/>
          </w:tcPr>
          <w:p w14:paraId="3E6AB480" w14:textId="24FC627C" w:rsidR="006616B7" w:rsidRPr="00197F56" w:rsidRDefault="002E497D" w:rsidP="0047268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-236" w:firstLine="5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  <w:noProof/>
                <w:sz w:val="10"/>
                <w:szCs w:val="10"/>
              </w:rPr>
              <w:drawing>
                <wp:inline distT="0" distB="0" distL="0" distR="0" wp14:anchorId="068A5262" wp14:editId="3D46845A">
                  <wp:extent cx="896943" cy="870812"/>
                  <wp:effectExtent l="0" t="0" r="0" b="5715"/>
                  <wp:docPr id="300062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6295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943" cy="870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gridSpan w:val="4"/>
          </w:tcPr>
          <w:p w14:paraId="1E9B5A82" w14:textId="75024DA6" w:rsidR="006616B7" w:rsidRDefault="00F968AF" w:rsidP="006A59C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44"/>
                <w:szCs w:val="4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36"/>
                <w:szCs w:val="36"/>
              </w:rPr>
              <w:t>VISHNU SURESH</w:t>
            </w:r>
          </w:p>
        </w:tc>
        <w:tc>
          <w:tcPr>
            <w:tcW w:w="1350" w:type="dxa"/>
            <w:vMerge w:val="restart"/>
          </w:tcPr>
          <w:p w14:paraId="48EBF60F" w14:textId="77777777" w:rsidR="006616B7" w:rsidRDefault="006616B7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noProof/>
                <w:color w:val="000000"/>
                <w:sz w:val="8"/>
                <w:szCs w:val="8"/>
                <w:lang w:eastAsia="en-US"/>
              </w:rPr>
            </w:pPr>
          </w:p>
          <w:p w14:paraId="1F4B6635" w14:textId="77777777" w:rsidR="00FE7343" w:rsidRDefault="00FE7343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noProof/>
                <w:color w:val="000000"/>
                <w:sz w:val="8"/>
                <w:szCs w:val="8"/>
                <w:lang w:eastAsia="en-US"/>
              </w:rPr>
            </w:pPr>
          </w:p>
          <w:p w14:paraId="2A9CC10B" w14:textId="77777777" w:rsidR="00FE7343" w:rsidRDefault="00FE7343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noProof/>
                <w:color w:val="000000"/>
                <w:sz w:val="8"/>
                <w:szCs w:val="8"/>
                <w:lang w:eastAsia="en-US"/>
              </w:rPr>
            </w:pPr>
          </w:p>
          <w:p w14:paraId="5AA688E7" w14:textId="77777777" w:rsidR="00FE7343" w:rsidRPr="00FE7343" w:rsidRDefault="00FE7343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noProof/>
                <w:color w:val="000000"/>
                <w:sz w:val="4"/>
                <w:szCs w:val="4"/>
                <w:lang w:eastAsia="en-US"/>
              </w:rPr>
            </w:pPr>
          </w:p>
          <w:p w14:paraId="41DEF1D1" w14:textId="77777777" w:rsidR="0047268C" w:rsidRPr="00197F56" w:rsidRDefault="0047268C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7268C">
              <w:rPr>
                <w:rFonts w:ascii="Calibri" w:eastAsia="Calibri" w:hAnsi="Calibri" w:cs="Calibri"/>
                <w:noProof/>
                <w:color w:val="000000"/>
                <w:lang w:eastAsia="en-US"/>
              </w:rPr>
              <w:drawing>
                <wp:inline distT="0" distB="0" distL="0" distR="0" wp14:anchorId="59ED37CA" wp14:editId="7C822070">
                  <wp:extent cx="624774" cy="552734"/>
                  <wp:effectExtent l="19050" t="0" r="0" b="0"/>
                  <wp:docPr id="29" name="Picture 27" descr="FISAT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SAT_LOGO.png"/>
                          <pic:cNvPicPr/>
                        </pic:nvPicPr>
                        <pic:blipFill>
                          <a:blip r:embed="rId6" cstate="print"/>
                          <a:srcRect l="6731" t="7447" r="5557" b="6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774" cy="552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3A06" w14:paraId="1FE782B6" w14:textId="77777777" w:rsidTr="00B13A06">
        <w:trPr>
          <w:trHeight w:val="260"/>
          <w:jc w:val="center"/>
        </w:trPr>
        <w:tc>
          <w:tcPr>
            <w:tcW w:w="1492" w:type="dxa"/>
            <w:vMerge/>
          </w:tcPr>
          <w:p w14:paraId="250C25D9" w14:textId="77777777" w:rsidR="006616B7" w:rsidRPr="00197F56" w:rsidRDefault="006616B7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4" w:type="dxa"/>
            <w:vAlign w:val="center"/>
          </w:tcPr>
          <w:p w14:paraId="5E14AB41" w14:textId="77777777" w:rsidR="006616B7" w:rsidRPr="006616B7" w:rsidRDefault="006616B7" w:rsidP="006616B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47"/>
              </w:tabs>
              <w:ind w:left="-147" w:right="-108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2"/>
                <w:szCs w:val="12"/>
              </w:rPr>
            </w:pPr>
            <w:r w:rsidRPr="006616B7">
              <w:rPr>
                <w:rFonts w:asciiTheme="minorHAnsi" w:eastAsia="Calibri" w:hAnsiTheme="minorHAnsi" w:cstheme="minorHAnsi"/>
                <w:b/>
                <w:noProof/>
                <w:color w:val="000000"/>
                <w:sz w:val="12"/>
                <w:szCs w:val="12"/>
                <w:lang w:eastAsia="en-US"/>
              </w:rPr>
              <w:drawing>
                <wp:inline distT="0" distB="0" distL="0" distR="0" wp14:anchorId="272363A6" wp14:editId="13B28DA1">
                  <wp:extent cx="158708" cy="98802"/>
                  <wp:effectExtent l="19050" t="0" r="0" b="0"/>
                  <wp:docPr id="24" name="Picture 3" descr="vecteezy_email-icon-png_314007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cteezy_email-icon-png_31400781.jpg"/>
                          <pic:cNvPicPr/>
                        </pic:nvPicPr>
                        <pic:blipFill>
                          <a:blip r:embed="rId7"/>
                          <a:srcRect l="12338" t="24390" r="12827" b="28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08" cy="9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vAlign w:val="center"/>
          </w:tcPr>
          <w:p w14:paraId="59FACA02" w14:textId="67455E37" w:rsidR="006616B7" w:rsidRPr="009B7BA5" w:rsidRDefault="00471DE2" w:rsidP="006A59C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4F81BD" w:themeColor="accent1"/>
                <w:sz w:val="21"/>
                <w:szCs w:val="21"/>
              </w:rPr>
            </w:pPr>
            <w:r>
              <w:rPr>
                <w:color w:val="4F81BD" w:themeColor="accent1"/>
              </w:rPr>
              <w:t>vishnu15032002@gmail.com</w:t>
            </w:r>
          </w:p>
        </w:tc>
        <w:tc>
          <w:tcPr>
            <w:tcW w:w="270" w:type="dxa"/>
            <w:vAlign w:val="center"/>
          </w:tcPr>
          <w:p w14:paraId="05249010" w14:textId="77777777" w:rsidR="006616B7" w:rsidRPr="0047268C" w:rsidRDefault="0047268C" w:rsidP="007C65E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-108" w:hanging="108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4"/>
                <w:szCs w:val="14"/>
              </w:rPr>
            </w:pPr>
            <w:r w:rsidRPr="0047268C">
              <w:rPr>
                <w:rFonts w:asciiTheme="minorHAnsi" w:eastAsia="Calibri" w:hAnsiTheme="minorHAnsi" w:cstheme="minorHAnsi"/>
                <w:b/>
                <w:noProof/>
                <w:color w:val="000000"/>
                <w:sz w:val="14"/>
                <w:szCs w:val="14"/>
                <w:lang w:eastAsia="en-US"/>
              </w:rPr>
              <w:drawing>
                <wp:inline distT="0" distB="0" distL="0" distR="0" wp14:anchorId="43F0276A" wp14:editId="6F24E3BF">
                  <wp:extent cx="104946" cy="114744"/>
                  <wp:effectExtent l="19050" t="0" r="9354" b="0"/>
                  <wp:docPr id="27" name="Picture 5" descr="vecteezy_mobile-phone-flat-icon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cteezy_mobile-phone-flat-icon_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34" cy="114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  <w:vAlign w:val="center"/>
          </w:tcPr>
          <w:p w14:paraId="66B7676A" w14:textId="24BA144B" w:rsidR="006616B7" w:rsidRPr="0047268C" w:rsidRDefault="00F968AF" w:rsidP="007C65E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000000"/>
                <w:sz w:val="21"/>
                <w:szCs w:val="21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1"/>
                <w:szCs w:val="21"/>
              </w:rPr>
              <w:t>6238713899</w:t>
            </w:r>
          </w:p>
        </w:tc>
        <w:tc>
          <w:tcPr>
            <w:tcW w:w="1350" w:type="dxa"/>
            <w:vMerge/>
          </w:tcPr>
          <w:p w14:paraId="250730CA" w14:textId="77777777" w:rsidR="006616B7" w:rsidRPr="00197F56" w:rsidRDefault="006616B7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6616B7" w14:paraId="0AF1C367" w14:textId="77777777" w:rsidTr="00B13A06">
        <w:trPr>
          <w:trHeight w:val="180"/>
          <w:jc w:val="center"/>
        </w:trPr>
        <w:tc>
          <w:tcPr>
            <w:tcW w:w="1492" w:type="dxa"/>
            <w:vMerge/>
          </w:tcPr>
          <w:p w14:paraId="0F8E44FB" w14:textId="77777777" w:rsidR="006616B7" w:rsidRPr="00197F56" w:rsidRDefault="006616B7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4" w:type="dxa"/>
            <w:vAlign w:val="center"/>
          </w:tcPr>
          <w:p w14:paraId="5FF901E3" w14:textId="015AED8B" w:rsidR="006616B7" w:rsidRPr="0047268C" w:rsidRDefault="006616B7" w:rsidP="00B13A0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-134" w:firstLine="64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4"/>
                <w:szCs w:val="14"/>
              </w:rPr>
            </w:pPr>
          </w:p>
        </w:tc>
        <w:tc>
          <w:tcPr>
            <w:tcW w:w="7766" w:type="dxa"/>
            <w:gridSpan w:val="3"/>
            <w:vAlign w:val="center"/>
          </w:tcPr>
          <w:p w14:paraId="6ECA3DD9" w14:textId="77777777" w:rsidR="006616B7" w:rsidRPr="0047268C" w:rsidRDefault="006616B7" w:rsidP="006A59C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000000"/>
                <w:sz w:val="21"/>
                <w:szCs w:val="21"/>
              </w:rPr>
            </w:pPr>
          </w:p>
        </w:tc>
        <w:tc>
          <w:tcPr>
            <w:tcW w:w="1350" w:type="dxa"/>
            <w:vMerge/>
          </w:tcPr>
          <w:p w14:paraId="5FB3AC9C" w14:textId="77777777" w:rsidR="006616B7" w:rsidRPr="00197F56" w:rsidRDefault="006616B7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6616B7" w14:paraId="642F7E14" w14:textId="77777777" w:rsidTr="00B13A06">
        <w:trPr>
          <w:trHeight w:val="180"/>
          <w:jc w:val="center"/>
        </w:trPr>
        <w:tc>
          <w:tcPr>
            <w:tcW w:w="1492" w:type="dxa"/>
            <w:vMerge/>
          </w:tcPr>
          <w:p w14:paraId="77E1FB04" w14:textId="77777777" w:rsidR="006616B7" w:rsidRPr="00197F56" w:rsidRDefault="006616B7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34" w:type="dxa"/>
            <w:vAlign w:val="center"/>
          </w:tcPr>
          <w:p w14:paraId="3367B5ED" w14:textId="77777777" w:rsidR="006616B7" w:rsidRPr="0047268C" w:rsidRDefault="006616B7" w:rsidP="006A59C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hanging="12"/>
              <w:jc w:val="center"/>
              <w:rPr>
                <w:rFonts w:asciiTheme="minorHAnsi" w:eastAsia="Calibri" w:hAnsiTheme="minorHAnsi" w:cstheme="minorHAnsi"/>
                <w:b/>
                <w:noProof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66" w:type="dxa"/>
            <w:gridSpan w:val="3"/>
            <w:vAlign w:val="center"/>
          </w:tcPr>
          <w:p w14:paraId="2CBB071C" w14:textId="03DDC101" w:rsidR="006616B7" w:rsidRPr="0047268C" w:rsidRDefault="006616B7" w:rsidP="006A59C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000000"/>
                <w:sz w:val="21"/>
                <w:szCs w:val="21"/>
              </w:rPr>
            </w:pPr>
          </w:p>
        </w:tc>
        <w:tc>
          <w:tcPr>
            <w:tcW w:w="1350" w:type="dxa"/>
            <w:vMerge/>
          </w:tcPr>
          <w:p w14:paraId="1E0C97FD" w14:textId="77777777" w:rsidR="006616B7" w:rsidRPr="00197F56" w:rsidRDefault="006616B7" w:rsidP="00611B1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0D04B5D0" w14:textId="77777777" w:rsidR="00FE7343" w:rsidRPr="00FE7343" w:rsidRDefault="00FE7343" w:rsidP="0047268C">
      <w:pPr>
        <w:ind w:left="-90"/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TableGrid"/>
        <w:tblW w:w="0" w:type="auto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18"/>
      </w:tblGrid>
      <w:tr w:rsidR="00FE7343" w14:paraId="3968BCF2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08BF994C" w14:textId="77777777" w:rsidR="00FE7343" w:rsidRPr="00FE7343" w:rsidRDefault="00FE7343" w:rsidP="00B13A06">
            <w:pPr>
              <w:spacing w:line="252" w:lineRule="auto"/>
              <w:rPr>
                <w:rFonts w:asciiTheme="minorHAnsi" w:hAnsiTheme="minorHAnsi" w:cstheme="minorHAnsi"/>
                <w:b/>
                <w:lang w:val="en-GB"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t>PERSONAL PROFILE</w:t>
            </w:r>
          </w:p>
        </w:tc>
      </w:tr>
      <w:tr w:rsidR="00FE7343" w14:paraId="6E5CF98B" w14:textId="77777777" w:rsidTr="00F968AF">
        <w:tc>
          <w:tcPr>
            <w:tcW w:w="10818" w:type="dxa"/>
          </w:tcPr>
          <w:p w14:paraId="02255C92" w14:textId="3FC2C48D" w:rsidR="00FE7343" w:rsidRPr="00FE7343" w:rsidRDefault="00471DE2" w:rsidP="00471DE2">
            <w:pPr>
              <w:spacing w:before="40" w:after="60"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71DE2">
              <w:rPr>
                <w:rFonts w:asciiTheme="minorHAnsi" w:hAnsiTheme="minorHAnsi" w:cstheme="minorHAnsi"/>
                <w:sz w:val="20"/>
                <w:szCs w:val="20"/>
              </w:rPr>
              <w:t>A motivated Electrical and Electronics Engineering student with a solid academic foundation and hands-on experience in testing and system analysis. Skilled in ensuring product reliability, safety compliance, and troubleshooting. A proactive team player with strong communication abilities and a passion for innovative problem-solving in the field of electrical engineering. Eager to apply technical skills and contribute to real-world projects in a dynamic engineering environment.</w:t>
            </w:r>
          </w:p>
        </w:tc>
      </w:tr>
      <w:tr w:rsidR="00FE7343" w14:paraId="0D2307B0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7FDE45A7" w14:textId="77777777" w:rsidR="00FE7343" w:rsidRPr="00FE7343" w:rsidRDefault="00FE7343" w:rsidP="00B13A06">
            <w:pPr>
              <w:spacing w:line="252" w:lineRule="auto"/>
              <w:rPr>
                <w:rFonts w:asciiTheme="minorHAnsi" w:hAnsiTheme="minorHAnsi" w:cstheme="minorHAnsi"/>
                <w:b/>
                <w:lang w:val="en-GB"/>
              </w:rPr>
            </w:pPr>
            <w:r w:rsidRPr="0047268C">
              <w:rPr>
                <w:rFonts w:asciiTheme="minorHAnsi" w:hAnsiTheme="minorHAnsi" w:cstheme="minorHAnsi"/>
                <w:b/>
                <w:lang w:val="en-GB"/>
              </w:rPr>
              <w:t>ACADEMIC CREDENTIALS</w:t>
            </w:r>
          </w:p>
        </w:tc>
      </w:tr>
      <w:tr w:rsidR="00FE7343" w14:paraId="4932A90C" w14:textId="77777777" w:rsidTr="00F968AF">
        <w:tc>
          <w:tcPr>
            <w:tcW w:w="10818" w:type="dxa"/>
          </w:tcPr>
          <w:p w14:paraId="13EAB3B2" w14:textId="579ACB58" w:rsidR="00FE7343" w:rsidRPr="007A6B12" w:rsidRDefault="00FE7343" w:rsidP="00B13A06">
            <w:pPr>
              <w:spacing w:before="40" w:after="60"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A6B12">
              <w:rPr>
                <w:rFonts w:asciiTheme="minorHAnsi" w:hAnsiTheme="minorHAnsi" w:cstheme="minorHAnsi"/>
                <w:b/>
                <w:sz w:val="20"/>
                <w:szCs w:val="20"/>
              </w:rPr>
              <w:t>Federal Institute of Science and Technology, Ernakulam</w:t>
            </w:r>
            <w:r w:rsidRPr="007A6B12">
              <w:rPr>
                <w:rFonts w:asciiTheme="minorHAnsi" w:hAnsiTheme="minorHAnsi" w:cstheme="minorHAnsi"/>
                <w:sz w:val="20"/>
                <w:szCs w:val="20"/>
              </w:rPr>
              <w:br/>
              <w:t xml:space="preserve">Bachelor of Technology, </w:t>
            </w:r>
            <w:r w:rsidR="009B7BA5">
              <w:rPr>
                <w:rFonts w:asciiTheme="minorHAnsi" w:hAnsiTheme="minorHAnsi" w:cstheme="minorHAnsi"/>
                <w:sz w:val="20"/>
                <w:szCs w:val="20"/>
              </w:rPr>
              <w:t>Electrical and Electronics Engineering</w:t>
            </w:r>
            <w:r w:rsidRPr="007A6B12">
              <w:rPr>
                <w:rFonts w:asciiTheme="minorHAnsi" w:hAnsiTheme="minorHAnsi" w:cstheme="minorHAnsi"/>
                <w:sz w:val="20"/>
                <w:szCs w:val="20"/>
              </w:rPr>
              <w:t>, May 2025</w:t>
            </w:r>
          </w:p>
          <w:p w14:paraId="2DFC7574" w14:textId="5F9FCFC6" w:rsidR="00FE7343" w:rsidRPr="007A6B12" w:rsidRDefault="00F968AF" w:rsidP="00B13A06">
            <w:pPr>
              <w:spacing w:after="60"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Maharaja’s Technological Institute, Thrissur</w:t>
            </w:r>
            <w:r w:rsidR="00FE7343" w:rsidRPr="007A6B12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>
              <w:rPr>
                <w:rFonts w:asciiTheme="minorHAnsi" w:hAnsiTheme="minorHAnsi" w:cstheme="minorHAnsi"/>
                <w:sz w:val="20"/>
                <w:szCs w:val="20"/>
              </w:rPr>
              <w:t>Diploma in Electrical and Electronics Engineering</w:t>
            </w:r>
            <w:r w:rsidR="00932CDC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CGPA: 7</w:t>
            </w:r>
            <w:r w:rsidR="00FE7343" w:rsidRPr="007A6B1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932CDC">
              <w:rPr>
                <w:rFonts w:asciiTheme="minorHAnsi" w:hAnsiTheme="minorHAnsi" w:cstheme="minorHAnsi"/>
                <w:sz w:val="20"/>
                <w:szCs w:val="20"/>
              </w:rPr>
              <w:t>Nov</w:t>
            </w:r>
            <w:r w:rsidR="00FE7343" w:rsidRPr="007A6B12">
              <w:rPr>
                <w:rFonts w:asciiTheme="minorHAnsi" w:hAnsiTheme="minorHAnsi" w:cstheme="minorHAnsi"/>
                <w:sz w:val="20"/>
                <w:szCs w:val="20"/>
              </w:rPr>
              <w:t xml:space="preserve"> 2021</w:t>
            </w:r>
          </w:p>
        </w:tc>
      </w:tr>
      <w:tr w:rsidR="00FE7343" w14:paraId="154B3609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378C1D42" w14:textId="77777777" w:rsidR="00FE7343" w:rsidRPr="00FE7343" w:rsidRDefault="00FE7343" w:rsidP="00B13A06">
            <w:pPr>
              <w:spacing w:line="252" w:lineRule="auto"/>
              <w:rPr>
                <w:rFonts w:asciiTheme="minorHAnsi" w:hAnsiTheme="minorHAnsi" w:cstheme="minorHAnsi"/>
                <w:b/>
                <w:lang w:val="en-GB"/>
              </w:rPr>
            </w:pPr>
            <w:r w:rsidRPr="0047268C">
              <w:rPr>
                <w:rFonts w:asciiTheme="minorHAnsi" w:hAnsiTheme="minorHAnsi" w:cstheme="minorHAnsi"/>
                <w:b/>
                <w:lang w:val="en-GB"/>
              </w:rPr>
              <w:t>TECHNICAL AREAS OF INTEREST</w:t>
            </w:r>
          </w:p>
        </w:tc>
      </w:tr>
      <w:tr w:rsidR="00FE7343" w14:paraId="5775B843" w14:textId="77777777" w:rsidTr="00F968AF">
        <w:tc>
          <w:tcPr>
            <w:tcW w:w="10818" w:type="dxa"/>
          </w:tcPr>
          <w:p w14:paraId="0E89CC77" w14:textId="0EE2D49D" w:rsidR="00FE7343" w:rsidRPr="002E497D" w:rsidRDefault="00FE7343" w:rsidP="002E497D">
            <w:pPr>
              <w:pStyle w:val="ListParagraph"/>
              <w:numPr>
                <w:ilvl w:val="0"/>
                <w:numId w:val="1"/>
              </w:numPr>
              <w:spacing w:before="40" w:line="252" w:lineRule="auto"/>
              <w:ind w:left="562"/>
              <w:rPr>
                <w:rFonts w:asciiTheme="minorHAnsi" w:hAnsiTheme="minorHAnsi" w:cstheme="minorHAnsi"/>
                <w:sz w:val="20"/>
                <w:szCs w:val="20"/>
              </w:rPr>
            </w:pPr>
            <w:r w:rsidRPr="007A6B12">
              <w:rPr>
                <w:rFonts w:asciiTheme="minorHAnsi" w:hAnsiTheme="minorHAnsi" w:cstheme="minorHAnsi"/>
                <w:b/>
                <w:sz w:val="20"/>
                <w:szCs w:val="20"/>
              </w:rPr>
              <w:t>Technical Skills</w:t>
            </w:r>
            <w:r w:rsidRPr="007A6B12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9B7BA5">
              <w:rPr>
                <w:rFonts w:asciiTheme="minorHAnsi" w:hAnsiTheme="minorHAnsi" w:cstheme="minorHAnsi"/>
                <w:sz w:val="20"/>
                <w:szCs w:val="20"/>
              </w:rPr>
              <w:t>MATLAB</w:t>
            </w:r>
            <w:r w:rsidRPr="007A6B12">
              <w:rPr>
                <w:rFonts w:asciiTheme="minorHAnsi" w:hAnsiTheme="minorHAnsi" w:cstheme="minorHAnsi"/>
                <w:sz w:val="20"/>
                <w:szCs w:val="20"/>
              </w:rPr>
              <w:t xml:space="preserve">| </w:t>
            </w:r>
            <w:r w:rsidR="009B7BA5">
              <w:rPr>
                <w:rFonts w:asciiTheme="minorHAnsi" w:hAnsiTheme="minorHAnsi" w:cstheme="minorHAnsi"/>
                <w:sz w:val="20"/>
                <w:szCs w:val="20"/>
              </w:rPr>
              <w:t>PSCAD</w:t>
            </w:r>
            <w:r w:rsidRPr="007A6B12">
              <w:rPr>
                <w:rFonts w:asciiTheme="minorHAnsi" w:hAnsiTheme="minorHAnsi" w:cstheme="minorHAnsi"/>
                <w:sz w:val="20"/>
                <w:szCs w:val="20"/>
              </w:rPr>
              <w:t xml:space="preserve"> | </w:t>
            </w:r>
            <w:r w:rsidR="009B7BA5">
              <w:rPr>
                <w:rFonts w:asciiTheme="minorHAnsi" w:hAnsiTheme="minorHAnsi" w:cstheme="minorHAnsi"/>
                <w:sz w:val="20"/>
                <w:szCs w:val="20"/>
              </w:rPr>
              <w:t>Arduino | Proteu</w:t>
            </w:r>
            <w:r w:rsidR="002E497D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F968AF">
              <w:rPr>
                <w:rFonts w:asciiTheme="minorHAnsi" w:hAnsiTheme="minorHAnsi" w:cstheme="minorHAnsi"/>
                <w:sz w:val="20"/>
                <w:szCs w:val="20"/>
              </w:rPr>
              <w:t xml:space="preserve"> | C Programming </w:t>
            </w:r>
          </w:p>
        </w:tc>
      </w:tr>
      <w:tr w:rsidR="00FE7343" w14:paraId="375AB1A3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5A2ACF2C" w14:textId="77777777" w:rsidR="00FE7343" w:rsidRPr="00FE7343" w:rsidRDefault="00FE7343" w:rsidP="00B13A06">
            <w:pPr>
              <w:spacing w:line="252" w:lineRule="auto"/>
              <w:rPr>
                <w:rFonts w:asciiTheme="minorHAnsi" w:hAnsiTheme="minorHAnsi" w:cstheme="minorHAnsi"/>
                <w:b/>
                <w:lang w:val="en-GB"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t>CERTIFICATIONS AND VALUE-ADDED COURSES</w:t>
            </w:r>
          </w:p>
        </w:tc>
      </w:tr>
      <w:tr w:rsidR="00FE7343" w14:paraId="2D99DE65" w14:textId="77777777" w:rsidTr="00F968AF">
        <w:tc>
          <w:tcPr>
            <w:tcW w:w="10818" w:type="dxa"/>
          </w:tcPr>
          <w:p w14:paraId="2D5D8E36" w14:textId="77777777" w:rsidR="00FE7343" w:rsidRPr="007A6B12" w:rsidRDefault="00FE7343" w:rsidP="00B13A06">
            <w:pPr>
              <w:pStyle w:val="ListParagraph"/>
              <w:numPr>
                <w:ilvl w:val="0"/>
                <w:numId w:val="1"/>
              </w:numPr>
              <w:spacing w:before="40" w:line="252" w:lineRule="auto"/>
              <w:ind w:left="562"/>
              <w:rPr>
                <w:rFonts w:asciiTheme="minorHAnsi" w:hAnsiTheme="minorHAnsi" w:cstheme="minorHAnsi"/>
                <w:sz w:val="20"/>
                <w:szCs w:val="20"/>
              </w:rPr>
            </w:pPr>
            <w:r w:rsidRPr="007A6B12">
              <w:rPr>
                <w:rFonts w:asciiTheme="minorHAnsi" w:hAnsiTheme="minorHAnsi" w:cstheme="minorHAnsi"/>
                <w:sz w:val="20"/>
                <w:szCs w:val="20"/>
              </w:rPr>
              <w:t>Business English Certificate – B1 Level, Cambridge Assessments</w:t>
            </w:r>
          </w:p>
          <w:p w14:paraId="792578D8" w14:textId="324058D6" w:rsidR="00FE7343" w:rsidRPr="00FE7343" w:rsidRDefault="009B7BA5" w:rsidP="00B13A06">
            <w:pPr>
              <w:pStyle w:val="ListParagraph"/>
              <w:numPr>
                <w:ilvl w:val="0"/>
                <w:numId w:val="1"/>
              </w:numPr>
              <w:spacing w:after="60" w:line="252" w:lineRule="auto"/>
              <w:ind w:left="562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Certificate on Embedded Systems</w:t>
            </w:r>
          </w:p>
        </w:tc>
      </w:tr>
      <w:tr w:rsidR="00FE7343" w14:paraId="240D1138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02F5A023" w14:textId="7DCF60AE" w:rsidR="00FE7343" w:rsidRDefault="00A920FE" w:rsidP="00B13A06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t>INTERNSHIP</w:t>
            </w:r>
            <w:r w:rsidR="00932CDC">
              <w:rPr>
                <w:rFonts w:asciiTheme="minorHAnsi" w:hAnsiTheme="minorHAnsi" w:cstheme="minorHAnsi"/>
                <w:b/>
                <w:lang w:val="en-GB"/>
              </w:rPr>
              <w:t xml:space="preserve"> AND WORK</w:t>
            </w:r>
            <w:r>
              <w:rPr>
                <w:rFonts w:asciiTheme="minorHAnsi" w:hAnsiTheme="minorHAnsi" w:cstheme="minorHAnsi"/>
                <w:b/>
                <w:lang w:val="en-GB"/>
              </w:rPr>
              <w:t xml:space="preserve"> EXPERIENCE</w:t>
            </w:r>
            <w:r w:rsidR="00932CDC">
              <w:rPr>
                <w:rFonts w:asciiTheme="minorHAnsi" w:hAnsiTheme="minorHAnsi" w:cstheme="minorHAnsi"/>
                <w:b/>
                <w:lang w:val="en-GB"/>
              </w:rPr>
              <w:t>S</w:t>
            </w:r>
          </w:p>
        </w:tc>
      </w:tr>
      <w:tr w:rsidR="00FE7343" w14:paraId="6C7290D5" w14:textId="77777777" w:rsidTr="00F968AF">
        <w:tc>
          <w:tcPr>
            <w:tcW w:w="10818" w:type="dxa"/>
          </w:tcPr>
          <w:p w14:paraId="30C477D7" w14:textId="77777777" w:rsidR="00687B50" w:rsidRDefault="00687B50" w:rsidP="00687B50">
            <w:pPr>
              <w:pStyle w:val="ListParagraph"/>
              <w:numPr>
                <w:ilvl w:val="0"/>
                <w:numId w:val="2"/>
              </w:numPr>
              <w:spacing w:before="40" w:line="252" w:lineRule="auto"/>
              <w:ind w:left="562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Management Consultant </w:t>
            </w:r>
          </w:p>
          <w:p w14:paraId="00D179E9" w14:textId="77777777" w:rsidR="00687B50" w:rsidRDefault="00687B50" w:rsidP="00687B50">
            <w:pPr>
              <w:pStyle w:val="ListParagraph"/>
              <w:spacing w:before="40" w:line="252" w:lineRule="auto"/>
              <w:ind w:left="562"/>
              <w:rPr>
                <w:rFonts w:asciiTheme="minorHAnsi" w:hAnsiTheme="minorHAnsi" w:cstheme="minorHAnsi"/>
                <w:sz w:val="20"/>
                <w:szCs w:val="20"/>
              </w:rPr>
            </w:pPr>
            <w:r w:rsidRPr="00687B50">
              <w:rPr>
                <w:rFonts w:asciiTheme="minorHAnsi" w:hAnsiTheme="minorHAnsi" w:cstheme="minorHAnsi"/>
                <w:sz w:val="20"/>
                <w:szCs w:val="20"/>
              </w:rPr>
              <w:t>SFO Technologies</w:t>
            </w:r>
            <w:r w:rsidR="00A920FE" w:rsidRPr="00687B50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687B5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687B50">
              <w:rPr>
                <w:rFonts w:asciiTheme="minorHAnsi" w:hAnsiTheme="minorHAnsi" w:cstheme="minorHAnsi"/>
                <w:sz w:val="20"/>
                <w:szCs w:val="20"/>
              </w:rPr>
              <w:t>Kakkanad</w:t>
            </w:r>
            <w:proofErr w:type="spellEnd"/>
            <w:r w:rsidR="00A920FE" w:rsidRPr="00687B5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245A5529" w14:textId="637E56B6" w:rsidR="00A920FE" w:rsidRPr="00687B50" w:rsidRDefault="00A920FE" w:rsidP="00687B50">
            <w:pPr>
              <w:pStyle w:val="ListParagraph"/>
              <w:spacing w:before="40" w:line="252" w:lineRule="auto"/>
              <w:ind w:left="562"/>
              <w:rPr>
                <w:rFonts w:asciiTheme="minorHAnsi" w:hAnsiTheme="minorHAnsi" w:cstheme="minorHAnsi"/>
                <w:sz w:val="20"/>
                <w:szCs w:val="20"/>
              </w:rPr>
            </w:pPr>
            <w:r w:rsidRPr="00687B50">
              <w:rPr>
                <w:rFonts w:asciiTheme="minorHAnsi" w:hAnsiTheme="minorHAnsi" w:cstheme="minorHAnsi"/>
                <w:sz w:val="20"/>
                <w:szCs w:val="20"/>
              </w:rPr>
              <w:t>Feb 202</w:t>
            </w:r>
            <w:r w:rsidR="00687B50">
              <w:rPr>
                <w:rFonts w:asciiTheme="minorHAnsi" w:hAnsiTheme="minorHAnsi" w:cstheme="minorHAnsi"/>
                <w:sz w:val="20"/>
                <w:szCs w:val="20"/>
              </w:rPr>
              <w:t>2 – May 2022</w:t>
            </w:r>
          </w:p>
          <w:p w14:paraId="639A4437" w14:textId="1CDE6AA8" w:rsidR="00A920FE" w:rsidRPr="007A6B12" w:rsidRDefault="00687B50" w:rsidP="00B13A06">
            <w:pPr>
              <w:pStyle w:val="ListParagraph"/>
              <w:numPr>
                <w:ilvl w:val="0"/>
                <w:numId w:val="3"/>
              </w:numPr>
              <w:spacing w:line="252" w:lineRule="auto"/>
              <w:ind w:left="91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Performed PCB testing, Circuit Testing, Functional Testing ensur</w:t>
            </w:r>
            <w:r w:rsidR="00590A0F">
              <w:rPr>
                <w:rFonts w:asciiTheme="minorHAnsi" w:hAnsiTheme="minorHAnsi" w:cstheme="minorHAnsi"/>
                <w:sz w:val="20"/>
                <w:szCs w:val="20"/>
              </w:rPr>
              <w:t>ing quality.</w:t>
            </w:r>
          </w:p>
          <w:p w14:paraId="3037EC57" w14:textId="5C174390" w:rsidR="00FE7343" w:rsidRPr="007E0077" w:rsidRDefault="00471DE2" w:rsidP="00B13A06">
            <w:pPr>
              <w:pStyle w:val="ListParagraph"/>
              <w:numPr>
                <w:ilvl w:val="0"/>
                <w:numId w:val="2"/>
              </w:numPr>
              <w:spacing w:after="60" w:line="252" w:lineRule="auto"/>
              <w:ind w:left="562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Internship - </w:t>
            </w:r>
            <w:r w:rsidR="00932CDC">
              <w:rPr>
                <w:rFonts w:asciiTheme="minorHAnsi" w:hAnsiTheme="minorHAnsi" w:cstheme="minorHAnsi"/>
                <w:sz w:val="20"/>
                <w:szCs w:val="20"/>
              </w:rPr>
              <w:t>110KV Substation</w:t>
            </w:r>
            <w:r w:rsidR="007E0077" w:rsidRPr="007A6B12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932CD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932CDC">
              <w:rPr>
                <w:rFonts w:asciiTheme="minorHAnsi" w:hAnsiTheme="minorHAnsi" w:cstheme="minorHAnsi"/>
                <w:sz w:val="20"/>
                <w:szCs w:val="20"/>
              </w:rPr>
              <w:t>Chalakudy</w:t>
            </w:r>
            <w:proofErr w:type="spellEnd"/>
            <w:r w:rsidR="00932CDC">
              <w:rPr>
                <w:rFonts w:asciiTheme="minorHAnsi" w:hAnsiTheme="minorHAnsi" w:cstheme="minorHAnsi"/>
                <w:sz w:val="20"/>
                <w:szCs w:val="20"/>
              </w:rPr>
              <w:t>, Thrissur</w:t>
            </w:r>
            <w:r w:rsidR="007E0077" w:rsidRPr="007A6B12">
              <w:rPr>
                <w:rFonts w:asciiTheme="minorHAnsi" w:hAnsiTheme="minorHAnsi" w:cstheme="minorHAnsi"/>
                <w:sz w:val="20"/>
                <w:szCs w:val="20"/>
              </w:rPr>
              <w:t xml:space="preserve"> May-June 2023</w:t>
            </w:r>
          </w:p>
        </w:tc>
      </w:tr>
      <w:tr w:rsidR="00FE7343" w14:paraId="4BF63EC7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022B234F" w14:textId="77777777" w:rsidR="00FE7343" w:rsidRDefault="007E0077" w:rsidP="00B13A06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ACADEMIC PROJECTS</w:t>
            </w:r>
          </w:p>
        </w:tc>
      </w:tr>
      <w:tr w:rsidR="00FE7343" w14:paraId="0111CCB6" w14:textId="77777777" w:rsidTr="00F968AF">
        <w:tc>
          <w:tcPr>
            <w:tcW w:w="10818" w:type="dxa"/>
          </w:tcPr>
          <w:p w14:paraId="4606DC3D" w14:textId="49ACC15E" w:rsidR="00FE7343" w:rsidRDefault="00471DE2" w:rsidP="00471DE2">
            <w:pPr>
              <w:pStyle w:val="ListParagraph"/>
              <w:numPr>
                <w:ilvl w:val="0"/>
                <w:numId w:val="5"/>
              </w:numPr>
              <w:spacing w:before="40" w:after="60"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71DE2">
              <w:rPr>
                <w:rFonts w:asciiTheme="minorHAnsi" w:hAnsiTheme="minorHAnsi" w:cstheme="minorHAnsi"/>
                <w:sz w:val="20"/>
                <w:szCs w:val="20"/>
              </w:rPr>
              <w:t>Automatic Vehicle Accident Detention and Prevention System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- 2021</w:t>
            </w:r>
          </w:p>
          <w:p w14:paraId="40D33129" w14:textId="0187E7BC" w:rsidR="00471DE2" w:rsidRPr="00471DE2" w:rsidRDefault="00471DE2" w:rsidP="00471DE2">
            <w:pPr>
              <w:pStyle w:val="ListParagraph"/>
              <w:numPr>
                <w:ilvl w:val="0"/>
                <w:numId w:val="5"/>
              </w:numPr>
              <w:spacing w:before="40" w:after="60"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Automatic Fan Regulation with Temperature Sensing - 2024</w:t>
            </w:r>
          </w:p>
        </w:tc>
      </w:tr>
      <w:tr w:rsidR="00FE7343" w14:paraId="170EB011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22E71B4A" w14:textId="77777777" w:rsidR="00FE7343" w:rsidRDefault="00D803E7" w:rsidP="00B13A06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SEMINARS AND PAPER PRESENTATIONS</w:t>
            </w:r>
          </w:p>
        </w:tc>
      </w:tr>
      <w:tr w:rsidR="00FE7343" w14:paraId="76387320" w14:textId="77777777" w:rsidTr="00F968AF">
        <w:tc>
          <w:tcPr>
            <w:tcW w:w="10818" w:type="dxa"/>
          </w:tcPr>
          <w:p w14:paraId="71BC5E41" w14:textId="77777777" w:rsidR="00FE7343" w:rsidRDefault="00471DE2" w:rsidP="00471DE2">
            <w:pPr>
              <w:pStyle w:val="ListParagraph"/>
              <w:numPr>
                <w:ilvl w:val="0"/>
                <w:numId w:val="6"/>
              </w:numPr>
              <w:spacing w:before="40" w:after="60"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71DE2">
              <w:rPr>
                <w:rFonts w:asciiTheme="minorHAnsi" w:hAnsiTheme="minorHAnsi" w:cstheme="minorHAnsi"/>
                <w:sz w:val="20"/>
                <w:szCs w:val="20"/>
              </w:rPr>
              <w:t>Regenerative Braking in Electric Vehicles</w:t>
            </w:r>
          </w:p>
          <w:p w14:paraId="29853469" w14:textId="2544E8B3" w:rsidR="00471DE2" w:rsidRPr="00471DE2" w:rsidRDefault="00471DE2" w:rsidP="00471DE2">
            <w:pPr>
              <w:pStyle w:val="ListParagraph"/>
              <w:numPr>
                <w:ilvl w:val="0"/>
                <w:numId w:val="6"/>
              </w:numPr>
              <w:spacing w:before="40" w:after="60"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Rapid and Flexible 3D Printed Finger Prostheses</w:t>
            </w:r>
          </w:p>
        </w:tc>
      </w:tr>
      <w:tr w:rsidR="00FE7343" w14:paraId="5F1486D9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6EA5860D" w14:textId="77777777" w:rsidR="00FE7343" w:rsidRDefault="00D803E7" w:rsidP="00B13A06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VOLUNTEERING EXPERIENCE</w:t>
            </w:r>
          </w:p>
        </w:tc>
      </w:tr>
      <w:tr w:rsidR="00FE7343" w14:paraId="012DEB90" w14:textId="77777777" w:rsidTr="00F968AF">
        <w:tc>
          <w:tcPr>
            <w:tcW w:w="10818" w:type="dxa"/>
          </w:tcPr>
          <w:p w14:paraId="318622DA" w14:textId="77777777" w:rsidR="00D803E7" w:rsidRPr="007A6B12" w:rsidRDefault="00D803E7" w:rsidP="00B13A06">
            <w:pPr>
              <w:pStyle w:val="ListParagraph"/>
              <w:numPr>
                <w:ilvl w:val="0"/>
                <w:numId w:val="4"/>
              </w:numPr>
              <w:spacing w:before="40" w:line="252" w:lineRule="auto"/>
              <w:ind w:left="562"/>
              <w:rPr>
                <w:rFonts w:asciiTheme="minorHAnsi" w:hAnsiTheme="minorHAnsi" w:cstheme="minorHAnsi"/>
                <w:sz w:val="20"/>
                <w:szCs w:val="20"/>
              </w:rPr>
            </w:pPr>
            <w:r w:rsidRPr="007A6B12">
              <w:rPr>
                <w:rFonts w:asciiTheme="minorHAnsi" w:hAnsiTheme="minorHAnsi" w:cstheme="minorHAnsi"/>
                <w:sz w:val="20"/>
                <w:szCs w:val="20"/>
              </w:rPr>
              <w:t>Tutor</w:t>
            </w:r>
            <w:r w:rsidR="003E3540" w:rsidRPr="007A6B12">
              <w:rPr>
                <w:rFonts w:asciiTheme="minorHAnsi" w:hAnsiTheme="minorHAnsi" w:cstheme="minorHAnsi"/>
                <w:sz w:val="20"/>
                <w:szCs w:val="20"/>
              </w:rPr>
              <w:t xml:space="preserve"> - t</w:t>
            </w:r>
            <w:r w:rsidRPr="007A6B12">
              <w:rPr>
                <w:rFonts w:asciiTheme="minorHAnsi" w:hAnsiTheme="minorHAnsi" w:cstheme="minorHAnsi"/>
                <w:sz w:val="20"/>
                <w:szCs w:val="20"/>
              </w:rPr>
              <w:t xml:space="preserve">rained students in the age group of 10-18 in multiple subjects including mathematics </w:t>
            </w:r>
            <w:r w:rsidR="003E3540" w:rsidRPr="007A6B12">
              <w:rPr>
                <w:rFonts w:asciiTheme="minorHAnsi" w:hAnsiTheme="minorHAnsi" w:cstheme="minorHAnsi"/>
                <w:sz w:val="20"/>
                <w:szCs w:val="20"/>
              </w:rPr>
              <w:t>and science</w:t>
            </w:r>
          </w:p>
          <w:p w14:paraId="01F3CDE1" w14:textId="77777777" w:rsidR="00FE7343" w:rsidRPr="003E3540" w:rsidRDefault="00D803E7" w:rsidP="00B13A06">
            <w:pPr>
              <w:pStyle w:val="ListParagraph"/>
              <w:numPr>
                <w:ilvl w:val="0"/>
                <w:numId w:val="4"/>
              </w:numPr>
              <w:spacing w:after="60" w:line="252" w:lineRule="auto"/>
              <w:ind w:left="562"/>
              <w:rPr>
                <w:rFonts w:asciiTheme="minorHAnsi" w:hAnsiTheme="minorHAnsi" w:cstheme="minorHAnsi"/>
              </w:rPr>
            </w:pPr>
            <w:r w:rsidRPr="007A6B12">
              <w:rPr>
                <w:rFonts w:asciiTheme="minorHAnsi" w:hAnsiTheme="minorHAnsi" w:cstheme="minorHAnsi"/>
                <w:sz w:val="20"/>
                <w:szCs w:val="20"/>
              </w:rPr>
              <w:t>Volunteer in inter college fest</w:t>
            </w:r>
            <w:r w:rsidR="003E3540" w:rsidRPr="007A6B12">
              <w:rPr>
                <w:rFonts w:asciiTheme="minorHAnsi" w:hAnsiTheme="minorHAnsi" w:cstheme="minorHAnsi"/>
                <w:sz w:val="20"/>
                <w:szCs w:val="20"/>
              </w:rPr>
              <w:t xml:space="preserve"> at Federal Institute of Science and Technology</w:t>
            </w:r>
          </w:p>
        </w:tc>
      </w:tr>
      <w:tr w:rsidR="00FE7343" w14:paraId="3356F757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59B296FB" w14:textId="77777777" w:rsidR="00FE7343" w:rsidRDefault="003E3540" w:rsidP="00B13A06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POSITIONS OF RESPONSIBILITY</w:t>
            </w:r>
          </w:p>
        </w:tc>
      </w:tr>
      <w:tr w:rsidR="00FE7343" w14:paraId="038528DE" w14:textId="77777777" w:rsidTr="00F968AF">
        <w:tc>
          <w:tcPr>
            <w:tcW w:w="10818" w:type="dxa"/>
          </w:tcPr>
          <w:p w14:paraId="2EA79AD4" w14:textId="77777777" w:rsidR="00FE7343" w:rsidRDefault="00590A0F" w:rsidP="00590A0F">
            <w:pPr>
              <w:pStyle w:val="ListParagraph"/>
              <w:numPr>
                <w:ilvl w:val="0"/>
                <w:numId w:val="4"/>
              </w:numPr>
              <w:spacing w:line="252" w:lineRule="auto"/>
              <w:ind w:left="55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Local Youth Club Secretary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Phoenix Club</w:t>
            </w:r>
          </w:p>
          <w:p w14:paraId="17647264" w14:textId="4A351C31" w:rsidR="00590A0F" w:rsidRPr="00590A0F" w:rsidRDefault="00590A0F" w:rsidP="00590A0F">
            <w:pPr>
              <w:pStyle w:val="ListParagraph"/>
              <w:numPr>
                <w:ilvl w:val="0"/>
                <w:numId w:val="4"/>
              </w:numPr>
              <w:spacing w:line="252" w:lineRule="auto"/>
              <w:ind w:left="55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Executive </w:t>
            </w:r>
            <w:r w:rsidR="00471DE2">
              <w:rPr>
                <w:rFonts w:asciiTheme="minorHAnsi" w:hAnsiTheme="minorHAnsi" w:cstheme="minorHAnsi"/>
                <w:sz w:val="20"/>
                <w:szCs w:val="20"/>
              </w:rPr>
              <w:t>Committee Member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Residents Association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Mangalathara</w:t>
            </w:r>
            <w:proofErr w:type="spellEnd"/>
          </w:p>
        </w:tc>
      </w:tr>
      <w:tr w:rsidR="00FE7343" w14:paraId="395E09A4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267D8B84" w14:textId="77777777" w:rsidR="00FE7343" w:rsidRDefault="003E3540" w:rsidP="00B13A06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PERSONAL TRAITS</w:t>
            </w:r>
          </w:p>
        </w:tc>
      </w:tr>
      <w:tr w:rsidR="00FE7343" w14:paraId="7E143C57" w14:textId="77777777" w:rsidTr="00F968AF">
        <w:tc>
          <w:tcPr>
            <w:tcW w:w="10818" w:type="dxa"/>
          </w:tcPr>
          <w:p w14:paraId="67A4A561" w14:textId="77777777" w:rsidR="003E3540" w:rsidRPr="00B13A06" w:rsidRDefault="003E3540" w:rsidP="00B13A06">
            <w:pPr>
              <w:pStyle w:val="ListParagraph"/>
              <w:numPr>
                <w:ilvl w:val="0"/>
                <w:numId w:val="4"/>
              </w:numPr>
              <w:spacing w:before="40" w:line="252" w:lineRule="auto"/>
              <w:ind w:left="562"/>
              <w:rPr>
                <w:rFonts w:asciiTheme="minorHAnsi" w:hAnsiTheme="minorHAnsi" w:cstheme="minorHAnsi"/>
                <w:sz w:val="20"/>
                <w:szCs w:val="20"/>
              </w:rPr>
            </w:pPr>
            <w:r w:rsidRPr="00B13A06">
              <w:rPr>
                <w:rFonts w:asciiTheme="minorHAnsi" w:hAnsiTheme="minorHAnsi" w:cstheme="minorHAnsi"/>
                <w:sz w:val="20"/>
                <w:szCs w:val="20"/>
              </w:rPr>
              <w:t xml:space="preserve">Hard working </w:t>
            </w:r>
          </w:p>
          <w:p w14:paraId="32695B0C" w14:textId="77777777" w:rsidR="003E3540" w:rsidRPr="00B13A06" w:rsidRDefault="003E3540" w:rsidP="00B13A06">
            <w:pPr>
              <w:pStyle w:val="ListParagraph"/>
              <w:numPr>
                <w:ilvl w:val="0"/>
                <w:numId w:val="4"/>
              </w:numPr>
              <w:spacing w:line="252" w:lineRule="auto"/>
              <w:ind w:left="558"/>
              <w:rPr>
                <w:rFonts w:asciiTheme="minorHAnsi" w:hAnsiTheme="minorHAnsi" w:cstheme="minorHAnsi"/>
                <w:sz w:val="20"/>
                <w:szCs w:val="20"/>
              </w:rPr>
            </w:pPr>
            <w:r w:rsidRPr="00B13A06">
              <w:rPr>
                <w:rFonts w:asciiTheme="minorHAnsi" w:hAnsiTheme="minorHAnsi" w:cstheme="minorHAnsi"/>
                <w:sz w:val="20"/>
                <w:szCs w:val="20"/>
              </w:rPr>
              <w:t xml:space="preserve">Problem solving </w:t>
            </w:r>
          </w:p>
          <w:p w14:paraId="0ED6A8EA" w14:textId="77777777" w:rsidR="003E3540" w:rsidRDefault="003E3540" w:rsidP="00B13A06">
            <w:pPr>
              <w:pStyle w:val="ListParagraph"/>
              <w:numPr>
                <w:ilvl w:val="0"/>
                <w:numId w:val="4"/>
              </w:numPr>
              <w:spacing w:line="252" w:lineRule="auto"/>
              <w:ind w:left="558"/>
              <w:rPr>
                <w:rFonts w:asciiTheme="minorHAnsi" w:hAnsiTheme="minorHAnsi" w:cstheme="minorHAnsi"/>
                <w:sz w:val="20"/>
                <w:szCs w:val="20"/>
              </w:rPr>
            </w:pPr>
            <w:r w:rsidRPr="00B13A06">
              <w:rPr>
                <w:rFonts w:asciiTheme="minorHAnsi" w:hAnsiTheme="minorHAnsi" w:cstheme="minorHAnsi"/>
                <w:sz w:val="20"/>
                <w:szCs w:val="20"/>
              </w:rPr>
              <w:t xml:space="preserve">Time management </w:t>
            </w:r>
          </w:p>
          <w:p w14:paraId="0E0B4FA0" w14:textId="27A59AC5" w:rsidR="00590A0F" w:rsidRPr="00B13A06" w:rsidRDefault="00590A0F" w:rsidP="00B13A06">
            <w:pPr>
              <w:pStyle w:val="ListParagraph"/>
              <w:numPr>
                <w:ilvl w:val="0"/>
                <w:numId w:val="4"/>
              </w:numPr>
              <w:spacing w:line="252" w:lineRule="auto"/>
              <w:ind w:left="55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Leadership</w:t>
            </w:r>
          </w:p>
          <w:p w14:paraId="5C1ACC68" w14:textId="77777777" w:rsidR="003E3540" w:rsidRPr="00B13A06" w:rsidRDefault="003E3540" w:rsidP="00B13A06">
            <w:pPr>
              <w:pStyle w:val="ListParagraph"/>
              <w:numPr>
                <w:ilvl w:val="0"/>
                <w:numId w:val="4"/>
              </w:numPr>
              <w:spacing w:line="252" w:lineRule="auto"/>
              <w:ind w:left="558"/>
              <w:rPr>
                <w:rFonts w:asciiTheme="minorHAnsi" w:hAnsiTheme="minorHAnsi" w:cstheme="minorHAnsi"/>
                <w:sz w:val="20"/>
                <w:szCs w:val="20"/>
              </w:rPr>
            </w:pPr>
            <w:r w:rsidRPr="00B13A06">
              <w:rPr>
                <w:rFonts w:asciiTheme="minorHAnsi" w:hAnsiTheme="minorHAnsi" w:cstheme="minorHAnsi"/>
                <w:sz w:val="20"/>
                <w:szCs w:val="20"/>
              </w:rPr>
              <w:t>Team work</w:t>
            </w:r>
          </w:p>
          <w:p w14:paraId="0B20A2DA" w14:textId="77777777" w:rsidR="00FE7343" w:rsidRPr="003E3540" w:rsidRDefault="003E3540" w:rsidP="00B13A06">
            <w:pPr>
              <w:pStyle w:val="ListParagraph"/>
              <w:numPr>
                <w:ilvl w:val="0"/>
                <w:numId w:val="4"/>
              </w:numPr>
              <w:spacing w:after="60" w:line="252" w:lineRule="auto"/>
              <w:ind w:left="562"/>
              <w:rPr>
                <w:rFonts w:asciiTheme="minorHAnsi" w:hAnsiTheme="minorHAnsi" w:cstheme="minorHAnsi"/>
                <w:sz w:val="21"/>
                <w:szCs w:val="21"/>
              </w:rPr>
            </w:pPr>
            <w:r w:rsidRPr="00B13A06">
              <w:rPr>
                <w:rFonts w:asciiTheme="minorHAnsi" w:hAnsiTheme="minorHAnsi" w:cstheme="minorHAnsi"/>
                <w:sz w:val="20"/>
                <w:szCs w:val="20"/>
              </w:rPr>
              <w:t>Communication</w:t>
            </w:r>
          </w:p>
        </w:tc>
      </w:tr>
      <w:tr w:rsidR="00E702E7" w14:paraId="02871817" w14:textId="77777777" w:rsidTr="00F968AF">
        <w:tc>
          <w:tcPr>
            <w:tcW w:w="10818" w:type="dxa"/>
            <w:shd w:val="clear" w:color="auto" w:fill="D9D9D9" w:themeFill="background1" w:themeFillShade="D9"/>
          </w:tcPr>
          <w:p w14:paraId="7F79E65A" w14:textId="77777777" w:rsidR="00E702E7" w:rsidRDefault="0016053A" w:rsidP="00B13A06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HOBBIES AND INTERESTS</w:t>
            </w:r>
          </w:p>
        </w:tc>
      </w:tr>
      <w:tr w:rsidR="00E702E7" w14:paraId="3A15C745" w14:textId="77777777" w:rsidTr="00F968AF">
        <w:tc>
          <w:tcPr>
            <w:tcW w:w="10818" w:type="dxa"/>
          </w:tcPr>
          <w:p w14:paraId="13B3D48B" w14:textId="5946DB3D" w:rsidR="0016053A" w:rsidRPr="00B13A06" w:rsidRDefault="00F968AF" w:rsidP="00B13A06">
            <w:pPr>
              <w:pStyle w:val="ListParagraph"/>
              <w:numPr>
                <w:ilvl w:val="0"/>
                <w:numId w:val="4"/>
              </w:numPr>
              <w:spacing w:line="252" w:lineRule="auto"/>
              <w:ind w:left="55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Local Youth Club Secretary </w:t>
            </w:r>
          </w:p>
          <w:p w14:paraId="74ED9616" w14:textId="77777777" w:rsidR="0016053A" w:rsidRPr="00B13A06" w:rsidRDefault="0016053A" w:rsidP="00B13A06">
            <w:pPr>
              <w:pStyle w:val="ListParagraph"/>
              <w:numPr>
                <w:ilvl w:val="0"/>
                <w:numId w:val="4"/>
              </w:numPr>
              <w:spacing w:line="252" w:lineRule="auto"/>
              <w:ind w:left="558"/>
              <w:rPr>
                <w:rFonts w:asciiTheme="minorHAnsi" w:hAnsiTheme="minorHAnsi" w:cstheme="minorHAnsi"/>
                <w:sz w:val="20"/>
                <w:szCs w:val="20"/>
              </w:rPr>
            </w:pPr>
            <w:r w:rsidRPr="00B13A06">
              <w:rPr>
                <w:rFonts w:asciiTheme="minorHAnsi" w:hAnsiTheme="minorHAnsi" w:cstheme="minorHAnsi"/>
                <w:sz w:val="20"/>
                <w:szCs w:val="20"/>
              </w:rPr>
              <w:t>Travelling</w:t>
            </w:r>
          </w:p>
          <w:p w14:paraId="59A3C6AC" w14:textId="0D2AA691" w:rsidR="0016053A" w:rsidRPr="00B13A06" w:rsidRDefault="00F968AF" w:rsidP="00B13A06">
            <w:pPr>
              <w:pStyle w:val="ListParagraph"/>
              <w:numPr>
                <w:ilvl w:val="0"/>
                <w:numId w:val="4"/>
              </w:numPr>
              <w:spacing w:line="252" w:lineRule="auto"/>
              <w:ind w:left="55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Active Football Player</w:t>
            </w:r>
          </w:p>
          <w:p w14:paraId="7B0997E9" w14:textId="67B08772" w:rsidR="00E702E7" w:rsidRDefault="00F968AF" w:rsidP="00B13A06">
            <w:pPr>
              <w:pStyle w:val="ListParagraph"/>
              <w:numPr>
                <w:ilvl w:val="0"/>
                <w:numId w:val="4"/>
              </w:numPr>
              <w:spacing w:after="60" w:line="252" w:lineRule="auto"/>
              <w:ind w:left="562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Dancing</w:t>
            </w:r>
          </w:p>
        </w:tc>
      </w:tr>
    </w:tbl>
    <w:p w14:paraId="7CB2F4A3" w14:textId="0BB61FBB" w:rsidR="006A59C3" w:rsidRPr="00B13A06" w:rsidRDefault="006A59C3" w:rsidP="0016053A">
      <w:pPr>
        <w:rPr>
          <w:rFonts w:asciiTheme="minorHAnsi" w:hAnsiTheme="minorHAnsi" w:cstheme="minorHAnsi"/>
          <w:sz w:val="10"/>
          <w:szCs w:val="10"/>
        </w:rPr>
      </w:pPr>
    </w:p>
    <w:sectPr w:rsidR="006A59C3" w:rsidRPr="00B13A06" w:rsidSect="00B13A06">
      <w:pgSz w:w="12240" w:h="15840"/>
      <w:pgMar w:top="450" w:right="540" w:bottom="18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75F60"/>
    <w:multiLevelType w:val="hybridMultilevel"/>
    <w:tmpl w:val="72604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C4E1C"/>
    <w:multiLevelType w:val="hybridMultilevel"/>
    <w:tmpl w:val="A47E052C"/>
    <w:lvl w:ilvl="0" w:tplc="40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" w15:restartNumberingAfterBreak="0">
    <w:nsid w:val="18EC58EB"/>
    <w:multiLevelType w:val="hybridMultilevel"/>
    <w:tmpl w:val="3E92C2DE"/>
    <w:lvl w:ilvl="0" w:tplc="04090001">
      <w:start w:val="1"/>
      <w:numFmt w:val="bullet"/>
      <w:lvlText w:val=""/>
      <w:lvlJc w:val="left"/>
      <w:pPr>
        <w:ind w:left="7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3" w15:restartNumberingAfterBreak="0">
    <w:nsid w:val="28AF7F0E"/>
    <w:multiLevelType w:val="hybridMultilevel"/>
    <w:tmpl w:val="00DAE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10C0C"/>
    <w:multiLevelType w:val="hybridMultilevel"/>
    <w:tmpl w:val="C086614A"/>
    <w:lvl w:ilvl="0" w:tplc="40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5" w15:restartNumberingAfterBreak="0">
    <w:nsid w:val="7AD51655"/>
    <w:multiLevelType w:val="hybridMultilevel"/>
    <w:tmpl w:val="DE10A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452252">
    <w:abstractNumId w:val="3"/>
  </w:num>
  <w:num w:numId="2" w16cid:durableId="426772127">
    <w:abstractNumId w:val="5"/>
  </w:num>
  <w:num w:numId="3" w16cid:durableId="1817599812">
    <w:abstractNumId w:val="0"/>
  </w:num>
  <w:num w:numId="4" w16cid:durableId="679039761">
    <w:abstractNumId w:val="2"/>
  </w:num>
  <w:num w:numId="5" w16cid:durableId="1640039930">
    <w:abstractNumId w:val="4"/>
  </w:num>
  <w:num w:numId="6" w16cid:durableId="779229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A5"/>
    <w:rsid w:val="00087568"/>
    <w:rsid w:val="000A1CB7"/>
    <w:rsid w:val="000D0081"/>
    <w:rsid w:val="0016053A"/>
    <w:rsid w:val="002E497D"/>
    <w:rsid w:val="003E3540"/>
    <w:rsid w:val="003F5681"/>
    <w:rsid w:val="00471DE2"/>
    <w:rsid w:val="0047268C"/>
    <w:rsid w:val="004917A1"/>
    <w:rsid w:val="004F0F39"/>
    <w:rsid w:val="004F142C"/>
    <w:rsid w:val="00590A0F"/>
    <w:rsid w:val="00624D14"/>
    <w:rsid w:val="006616B7"/>
    <w:rsid w:val="00687B50"/>
    <w:rsid w:val="006A59C3"/>
    <w:rsid w:val="006B3BA5"/>
    <w:rsid w:val="00712E93"/>
    <w:rsid w:val="00790191"/>
    <w:rsid w:val="007A6B12"/>
    <w:rsid w:val="007C65EC"/>
    <w:rsid w:val="007E0077"/>
    <w:rsid w:val="008F5A03"/>
    <w:rsid w:val="009154FF"/>
    <w:rsid w:val="00932CDC"/>
    <w:rsid w:val="00953847"/>
    <w:rsid w:val="009B7BA5"/>
    <w:rsid w:val="00A920FE"/>
    <w:rsid w:val="00AC39CE"/>
    <w:rsid w:val="00B13A06"/>
    <w:rsid w:val="00D61560"/>
    <w:rsid w:val="00D803E7"/>
    <w:rsid w:val="00E01485"/>
    <w:rsid w:val="00E702E7"/>
    <w:rsid w:val="00E87A2F"/>
    <w:rsid w:val="00F968AF"/>
    <w:rsid w:val="00FA7CC8"/>
    <w:rsid w:val="00FE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FD30"/>
  <w15:docId w15:val="{20F79136-8E1C-44EF-B6E7-4FE7965A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148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14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485"/>
    <w:rPr>
      <w:rFonts w:ascii="Tahoma" w:eastAsia="Times New Roman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624D14"/>
    <w:pPr>
      <w:ind w:left="720"/>
      <w:contextualSpacing/>
    </w:pPr>
  </w:style>
  <w:style w:type="table" w:styleId="TableGrid">
    <w:name w:val="Table Grid"/>
    <w:basedOn w:val="TableNormal"/>
    <w:uiPriority w:val="59"/>
    <w:rsid w:val="00FE73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7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2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4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0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Windows\INetCache\IE\NC3BBTV3\Sample%20Resume%20Template%20V2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Sample Resume Template V2[1]</Template>
  <TotalTime>4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DANGER DUDE</cp:lastModifiedBy>
  <cp:revision>2</cp:revision>
  <dcterms:created xsi:type="dcterms:W3CDTF">2025-01-01T08:28:00Z</dcterms:created>
  <dcterms:modified xsi:type="dcterms:W3CDTF">2025-01-01T08:28:00Z</dcterms:modified>
</cp:coreProperties>
</file>