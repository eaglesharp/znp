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EC6AE" w14:textId="6BA366CC" w:rsidR="0071672C" w:rsidRDefault="008C4A2C" w:rsidP="00816ED0">
      <w:pPr>
        <w:jc w:val="both"/>
        <w:rPr>
          <w:b/>
          <w:color w:val="000000"/>
        </w:rPr>
      </w:pPr>
      <w:r>
        <w:rPr>
          <w:b/>
          <w:color w:val="000000"/>
        </w:rPr>
        <w:t>SAURABH KUMAR</w:t>
      </w:r>
      <w:r w:rsidR="001E4D0D" w:rsidRPr="00AE31B3">
        <w:rPr>
          <w:b/>
          <w:color w:val="000000"/>
        </w:rPr>
        <w:t xml:space="preserve"> SINGH</w:t>
      </w:r>
    </w:p>
    <w:p w14:paraId="7938C1B9" w14:textId="1241D93E" w:rsidR="00A26C72" w:rsidRDefault="00A26C72" w:rsidP="00816ED0">
      <w:pPr>
        <w:jc w:val="both"/>
        <w:rPr>
          <w:color w:val="000000"/>
        </w:rPr>
      </w:pPr>
      <w:r>
        <w:rPr>
          <w:color w:val="000000"/>
        </w:rPr>
        <w:t xml:space="preserve">Phone: </w:t>
      </w:r>
      <w:r w:rsidR="00135BD6">
        <w:rPr>
          <w:color w:val="000000"/>
        </w:rPr>
        <w:t>+919811993909</w:t>
      </w:r>
    </w:p>
    <w:p w14:paraId="13EC540A" w14:textId="77777777" w:rsidR="00B170B4" w:rsidRDefault="0071672C" w:rsidP="00816ED0">
      <w:pPr>
        <w:jc w:val="both"/>
        <w:rPr>
          <w:sz w:val="22"/>
          <w:szCs w:val="22"/>
        </w:rPr>
      </w:pPr>
      <w:r w:rsidRPr="00AE31B3">
        <w:rPr>
          <w:sz w:val="22"/>
          <w:szCs w:val="22"/>
        </w:rPr>
        <w:t>E-mail:</w:t>
      </w:r>
      <w:hyperlink r:id="rId8" w:history="1">
        <w:r w:rsidR="00B170B4" w:rsidRPr="003B4623">
          <w:rPr>
            <w:rStyle w:val="Hyperlink"/>
            <w:sz w:val="22"/>
            <w:szCs w:val="22"/>
          </w:rPr>
          <w:t>singh.saurabhdb30@gmail.com</w:t>
        </w:r>
      </w:hyperlink>
    </w:p>
    <w:p w14:paraId="6C60C651" w14:textId="77777777" w:rsidR="001E4D0D" w:rsidRPr="00AE31B3" w:rsidRDefault="001E4D0D" w:rsidP="00816ED0">
      <w:pPr>
        <w:jc w:val="both"/>
        <w:rPr>
          <w:color w:val="000000"/>
          <w:sz w:val="22"/>
          <w:szCs w:val="22"/>
        </w:rPr>
      </w:pPr>
    </w:p>
    <w:p w14:paraId="57A50497" w14:textId="77777777" w:rsidR="0071672C" w:rsidRPr="00AE31B3" w:rsidRDefault="00087FE1" w:rsidP="00816ED0">
      <w:pPr>
        <w:shd w:val="clear" w:color="auto" w:fill="C0C0C0"/>
        <w:spacing w:after="80"/>
        <w:jc w:val="both"/>
        <w:rPr>
          <w:b/>
          <w:bCs/>
          <w:sz w:val="22"/>
          <w:szCs w:val="22"/>
        </w:rPr>
      </w:pPr>
      <w:r w:rsidRPr="00AE31B3">
        <w:rPr>
          <w:b/>
          <w:bCs/>
          <w:sz w:val="22"/>
          <w:szCs w:val="22"/>
        </w:rPr>
        <w:t>CAREER OBJECTIVE</w:t>
      </w:r>
    </w:p>
    <w:p w14:paraId="5CB9282E" w14:textId="06256040" w:rsidR="00EE2632" w:rsidRDefault="0059414A" w:rsidP="00816ED0">
      <w:pPr>
        <w:jc w:val="both"/>
        <w:rPr>
          <w:rFonts w:eastAsia="Batang"/>
          <w:sz w:val="22"/>
          <w:szCs w:val="22"/>
        </w:rPr>
      </w:pPr>
      <w:r>
        <w:rPr>
          <w:rFonts w:eastAsia="Batang"/>
          <w:sz w:val="22"/>
          <w:szCs w:val="22"/>
        </w:rPr>
        <w:t>T</w:t>
      </w:r>
      <w:r w:rsidR="001E4D0D" w:rsidRPr="00AE31B3">
        <w:rPr>
          <w:rFonts w:eastAsia="Batang"/>
          <w:sz w:val="22"/>
          <w:szCs w:val="22"/>
        </w:rPr>
        <w:t>o seek suitab</w:t>
      </w:r>
      <w:r>
        <w:rPr>
          <w:rFonts w:eastAsia="Batang"/>
          <w:sz w:val="22"/>
          <w:szCs w:val="22"/>
        </w:rPr>
        <w:t>le</w:t>
      </w:r>
      <w:r w:rsidR="00582027">
        <w:rPr>
          <w:rFonts w:eastAsia="Batang"/>
          <w:sz w:val="22"/>
          <w:szCs w:val="22"/>
        </w:rPr>
        <w:t xml:space="preserve"> and challenging</w:t>
      </w:r>
      <w:r w:rsidR="000B6A6C">
        <w:rPr>
          <w:rFonts w:eastAsia="Batang"/>
          <w:sz w:val="22"/>
          <w:szCs w:val="22"/>
        </w:rPr>
        <w:t xml:space="preserve"> </w:t>
      </w:r>
      <w:r w:rsidR="00582027">
        <w:rPr>
          <w:rFonts w:eastAsia="Batang"/>
          <w:sz w:val="22"/>
          <w:szCs w:val="22"/>
        </w:rPr>
        <w:t xml:space="preserve">role in reputed organization </w:t>
      </w:r>
      <w:r w:rsidR="000C71C7">
        <w:rPr>
          <w:rFonts w:eastAsia="Batang"/>
          <w:sz w:val="22"/>
          <w:szCs w:val="22"/>
        </w:rPr>
        <w:t>for effective utilization of my</w:t>
      </w:r>
      <w:r w:rsidR="00582027">
        <w:rPr>
          <w:rFonts w:eastAsia="Batang"/>
          <w:sz w:val="22"/>
          <w:szCs w:val="22"/>
        </w:rPr>
        <w:t xml:space="preserve"> technical, </w:t>
      </w:r>
      <w:r w:rsidR="00261213">
        <w:rPr>
          <w:rFonts w:eastAsia="Batang"/>
          <w:sz w:val="22"/>
          <w:szCs w:val="22"/>
        </w:rPr>
        <w:t xml:space="preserve">and </w:t>
      </w:r>
      <w:r w:rsidR="000C71C7">
        <w:rPr>
          <w:rFonts w:eastAsia="Batang"/>
          <w:sz w:val="22"/>
          <w:szCs w:val="22"/>
        </w:rPr>
        <w:t>analytical skills, along with creative thinking</w:t>
      </w:r>
      <w:r w:rsidR="00582027">
        <w:rPr>
          <w:rFonts w:eastAsia="Batang"/>
          <w:sz w:val="22"/>
          <w:szCs w:val="22"/>
        </w:rPr>
        <w:t xml:space="preserve"> towards the growth of the organization and fulfillment of my professional and personal aspirations by deploying and enhancing my skill and learning emerging trends in human age technology. </w:t>
      </w:r>
    </w:p>
    <w:p w14:paraId="4647425B" w14:textId="77777777" w:rsidR="00582027" w:rsidRPr="00AE31B3" w:rsidRDefault="00582027" w:rsidP="00816ED0">
      <w:pPr>
        <w:jc w:val="both"/>
        <w:rPr>
          <w:sz w:val="22"/>
          <w:szCs w:val="22"/>
        </w:rPr>
      </w:pPr>
    </w:p>
    <w:p w14:paraId="36C96823" w14:textId="77777777" w:rsidR="00F469D9" w:rsidRPr="00F469D9" w:rsidRDefault="0008233D" w:rsidP="00816ED0">
      <w:pPr>
        <w:shd w:val="clear" w:color="auto" w:fill="C0C0C0"/>
        <w:spacing w:after="80"/>
        <w:jc w:val="both"/>
        <w:rPr>
          <w:b/>
          <w:bCs/>
          <w:sz w:val="22"/>
          <w:szCs w:val="22"/>
        </w:rPr>
      </w:pPr>
      <w:r w:rsidRPr="00AE31B3">
        <w:rPr>
          <w:b/>
          <w:bCs/>
          <w:sz w:val="22"/>
          <w:szCs w:val="22"/>
        </w:rPr>
        <w:t>CAREER SYNOPSIS</w:t>
      </w:r>
    </w:p>
    <w:p w14:paraId="6E3538FF" w14:textId="3DD23ED0" w:rsidR="0059414A" w:rsidRPr="00261213" w:rsidRDefault="0008233D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Having</w:t>
      </w:r>
      <w:r w:rsidR="000D7BD4" w:rsidRPr="00261213">
        <w:rPr>
          <w:rFonts w:ascii="Times New Roman" w:hAnsi="Times New Roman"/>
          <w:sz w:val="24"/>
          <w:szCs w:val="24"/>
        </w:rPr>
        <w:t xml:space="preserve"> </w:t>
      </w:r>
      <w:r w:rsidR="00261213" w:rsidRPr="00261213">
        <w:rPr>
          <w:rFonts w:ascii="Times New Roman" w:hAnsi="Times New Roman"/>
          <w:sz w:val="24"/>
          <w:szCs w:val="24"/>
        </w:rPr>
        <w:t xml:space="preserve">approx. 10 </w:t>
      </w:r>
      <w:r w:rsidR="00613CF1" w:rsidRPr="00261213">
        <w:rPr>
          <w:rFonts w:ascii="Times New Roman" w:hAnsi="Times New Roman"/>
          <w:b/>
          <w:bCs/>
          <w:sz w:val="24"/>
          <w:szCs w:val="24"/>
        </w:rPr>
        <w:t>years</w:t>
      </w:r>
      <w:r w:rsidR="00613CF1" w:rsidRPr="00261213">
        <w:rPr>
          <w:rFonts w:ascii="Times New Roman" w:hAnsi="Times New Roman"/>
          <w:sz w:val="24"/>
          <w:szCs w:val="24"/>
        </w:rPr>
        <w:t xml:space="preserve"> of </w:t>
      </w:r>
      <w:r w:rsidR="008111F7" w:rsidRPr="00261213">
        <w:rPr>
          <w:rFonts w:ascii="Times New Roman" w:hAnsi="Times New Roman"/>
          <w:sz w:val="24"/>
          <w:szCs w:val="24"/>
        </w:rPr>
        <w:t>experience</w:t>
      </w:r>
      <w:r w:rsidRPr="00261213">
        <w:rPr>
          <w:rFonts w:ascii="Times New Roman" w:hAnsi="Times New Roman"/>
          <w:sz w:val="24"/>
          <w:szCs w:val="24"/>
        </w:rPr>
        <w:t xml:space="preserve"> in </w:t>
      </w:r>
      <w:r w:rsidR="00DB16FC" w:rsidRPr="00261213">
        <w:rPr>
          <w:rFonts w:ascii="Times New Roman" w:hAnsi="Times New Roman"/>
          <w:b/>
          <w:sz w:val="24"/>
          <w:szCs w:val="24"/>
        </w:rPr>
        <w:t xml:space="preserve">ORACLE </w:t>
      </w:r>
      <w:r w:rsidR="00525B2D" w:rsidRPr="00261213">
        <w:rPr>
          <w:rFonts w:ascii="Times New Roman" w:hAnsi="Times New Roman"/>
          <w:b/>
          <w:sz w:val="24"/>
          <w:szCs w:val="24"/>
        </w:rPr>
        <w:t xml:space="preserve">Standalone and RAC Environment </w:t>
      </w:r>
      <w:r w:rsidR="00261213" w:rsidRPr="00261213">
        <w:rPr>
          <w:rFonts w:ascii="Times New Roman" w:hAnsi="Times New Roman"/>
          <w:b/>
          <w:sz w:val="24"/>
          <w:szCs w:val="24"/>
        </w:rPr>
        <w:t>,</w:t>
      </w:r>
      <w:r w:rsidR="004E4AC6" w:rsidRPr="00261213">
        <w:rPr>
          <w:rFonts w:ascii="Times New Roman" w:hAnsi="Times New Roman"/>
          <w:b/>
          <w:sz w:val="24"/>
          <w:szCs w:val="24"/>
        </w:rPr>
        <w:t xml:space="preserve"> MySQL</w:t>
      </w:r>
      <w:r w:rsidR="00443B8E" w:rsidRPr="00261213">
        <w:rPr>
          <w:rFonts w:ascii="Times New Roman" w:hAnsi="Times New Roman"/>
          <w:b/>
          <w:sz w:val="24"/>
          <w:szCs w:val="24"/>
        </w:rPr>
        <w:t xml:space="preserve"> and PostgreSQL</w:t>
      </w:r>
      <w:r w:rsidR="004E4AC6" w:rsidRPr="00261213">
        <w:rPr>
          <w:rFonts w:ascii="Times New Roman" w:hAnsi="Times New Roman"/>
          <w:b/>
          <w:sz w:val="24"/>
          <w:szCs w:val="24"/>
        </w:rPr>
        <w:t xml:space="preserve"> </w:t>
      </w:r>
      <w:r w:rsidR="00DB16FC" w:rsidRPr="00261213">
        <w:rPr>
          <w:rFonts w:ascii="Times New Roman" w:hAnsi="Times New Roman"/>
          <w:b/>
          <w:sz w:val="24"/>
          <w:szCs w:val="24"/>
        </w:rPr>
        <w:t>D</w:t>
      </w:r>
      <w:r w:rsidRPr="00261213">
        <w:rPr>
          <w:rFonts w:ascii="Times New Roman" w:hAnsi="Times New Roman"/>
          <w:b/>
          <w:sz w:val="24"/>
          <w:szCs w:val="24"/>
        </w:rPr>
        <w:t xml:space="preserve">BA </w:t>
      </w:r>
      <w:r w:rsidR="008D5BB2" w:rsidRPr="00261213">
        <w:rPr>
          <w:rFonts w:ascii="Times New Roman" w:hAnsi="Times New Roman"/>
          <w:b/>
          <w:sz w:val="24"/>
          <w:szCs w:val="24"/>
        </w:rPr>
        <w:t>activities</w:t>
      </w:r>
      <w:r w:rsidR="008D5BB2" w:rsidRPr="00261213">
        <w:rPr>
          <w:rFonts w:ascii="Times New Roman" w:hAnsi="Times New Roman"/>
          <w:sz w:val="24"/>
          <w:szCs w:val="24"/>
        </w:rPr>
        <w:t xml:space="preserve"> like</w:t>
      </w:r>
      <w:r w:rsidRPr="00261213">
        <w:rPr>
          <w:rFonts w:ascii="Times New Roman" w:hAnsi="Times New Roman"/>
          <w:sz w:val="24"/>
          <w:szCs w:val="24"/>
        </w:rPr>
        <w:t xml:space="preserve"> Database Creation, Tablespace management, User management</w:t>
      </w:r>
      <w:r w:rsidR="001155B4" w:rsidRPr="00261213">
        <w:rPr>
          <w:rFonts w:ascii="Times New Roman" w:hAnsi="Times New Roman"/>
          <w:sz w:val="24"/>
          <w:szCs w:val="24"/>
        </w:rPr>
        <w:t xml:space="preserve">, Table/Index management, </w:t>
      </w:r>
      <w:r w:rsidR="00EC360A" w:rsidRPr="00261213">
        <w:rPr>
          <w:rFonts w:ascii="Times New Roman" w:hAnsi="Times New Roman"/>
          <w:sz w:val="24"/>
          <w:szCs w:val="24"/>
        </w:rPr>
        <w:t>RMAN</w:t>
      </w:r>
      <w:r w:rsidR="00DB16FC" w:rsidRPr="00261213">
        <w:rPr>
          <w:rFonts w:ascii="Times New Roman" w:hAnsi="Times New Roman"/>
          <w:sz w:val="24"/>
          <w:szCs w:val="24"/>
        </w:rPr>
        <w:t>,</w:t>
      </w:r>
      <w:r w:rsidR="001155B4" w:rsidRPr="00261213">
        <w:rPr>
          <w:rFonts w:ascii="Times New Roman" w:hAnsi="Times New Roman"/>
          <w:sz w:val="24"/>
          <w:szCs w:val="24"/>
        </w:rPr>
        <w:t xml:space="preserve"> Oracle Cloud, </w:t>
      </w:r>
      <w:r w:rsidR="00341DF5" w:rsidRPr="00261213">
        <w:rPr>
          <w:rFonts w:ascii="Times New Roman" w:hAnsi="Times New Roman"/>
          <w:sz w:val="24"/>
          <w:szCs w:val="24"/>
        </w:rPr>
        <w:t>flashback,</w:t>
      </w:r>
      <w:r w:rsidR="00DB16FC" w:rsidRPr="00261213">
        <w:rPr>
          <w:rFonts w:ascii="Times New Roman" w:hAnsi="Times New Roman"/>
          <w:sz w:val="24"/>
          <w:szCs w:val="24"/>
        </w:rPr>
        <w:t xml:space="preserve"> Performance &amp; Tuning, </w:t>
      </w:r>
      <w:r w:rsidR="00A26C72" w:rsidRPr="00261213">
        <w:rPr>
          <w:rFonts w:ascii="Times New Roman" w:hAnsi="Times New Roman"/>
          <w:sz w:val="24"/>
          <w:szCs w:val="24"/>
        </w:rPr>
        <w:t xml:space="preserve">Data Guard, </w:t>
      </w:r>
      <w:r w:rsidR="00342084" w:rsidRPr="00261213">
        <w:rPr>
          <w:rFonts w:ascii="Times New Roman" w:hAnsi="Times New Roman"/>
          <w:sz w:val="24"/>
          <w:szCs w:val="24"/>
        </w:rPr>
        <w:t>Golden</w:t>
      </w:r>
      <w:r w:rsidR="00DB16FC" w:rsidRPr="00261213">
        <w:rPr>
          <w:rFonts w:ascii="Times New Roman" w:hAnsi="Times New Roman"/>
          <w:sz w:val="24"/>
          <w:szCs w:val="24"/>
        </w:rPr>
        <w:t>Gate</w:t>
      </w:r>
      <w:r w:rsidR="001155B4" w:rsidRPr="00261213">
        <w:rPr>
          <w:rFonts w:ascii="Times New Roman" w:hAnsi="Times New Roman"/>
          <w:sz w:val="24"/>
          <w:szCs w:val="24"/>
        </w:rPr>
        <w:t>,</w:t>
      </w:r>
      <w:r w:rsidR="00AF4705" w:rsidRPr="00261213">
        <w:rPr>
          <w:rFonts w:ascii="Times New Roman" w:hAnsi="Times New Roman"/>
          <w:sz w:val="24"/>
          <w:szCs w:val="24"/>
        </w:rPr>
        <w:t xml:space="preserve"> </w:t>
      </w:r>
      <w:r w:rsidR="004E4AC6" w:rsidRPr="00261213">
        <w:rPr>
          <w:rFonts w:ascii="Times New Roman" w:hAnsi="Times New Roman"/>
          <w:sz w:val="24"/>
          <w:szCs w:val="24"/>
        </w:rPr>
        <w:t xml:space="preserve">RAC, </w:t>
      </w:r>
      <w:r w:rsidR="001155B4" w:rsidRPr="00261213">
        <w:rPr>
          <w:rFonts w:ascii="Times New Roman" w:hAnsi="Times New Roman"/>
          <w:sz w:val="24"/>
          <w:szCs w:val="24"/>
        </w:rPr>
        <w:t>SQL and PL/SQL</w:t>
      </w:r>
      <w:r w:rsidR="004E4AC6" w:rsidRPr="00261213">
        <w:rPr>
          <w:rFonts w:ascii="Times New Roman" w:hAnsi="Times New Roman"/>
          <w:sz w:val="24"/>
          <w:szCs w:val="24"/>
        </w:rPr>
        <w:t>, MySQL Replication, Backup and Recovery</w:t>
      </w:r>
      <w:r w:rsidR="00EC360A" w:rsidRPr="00261213">
        <w:rPr>
          <w:rFonts w:ascii="Times New Roman" w:hAnsi="Times New Roman"/>
          <w:sz w:val="24"/>
          <w:szCs w:val="24"/>
        </w:rPr>
        <w:t>.</w:t>
      </w:r>
    </w:p>
    <w:p w14:paraId="60524996" w14:textId="2F067BFB" w:rsidR="00443B8E" w:rsidRPr="00261213" w:rsidRDefault="00443B8E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 xml:space="preserve">Majorly worked with Banking clients to support database administration in most part of the career, but in some association supported healthcare and government clients as well </w:t>
      </w:r>
    </w:p>
    <w:p w14:paraId="0AD88627" w14:textId="159C10A6" w:rsidR="00A746BF" w:rsidRPr="00261213" w:rsidRDefault="00A746BF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b/>
          <w:sz w:val="24"/>
          <w:szCs w:val="24"/>
        </w:rPr>
        <w:t>Oracle Certified Professional for Oracle Database 12c Administrator</w:t>
      </w:r>
      <w:r w:rsidRPr="00261213">
        <w:rPr>
          <w:rFonts w:ascii="Times New Roman" w:hAnsi="Times New Roman"/>
          <w:sz w:val="24"/>
          <w:szCs w:val="24"/>
        </w:rPr>
        <w:t>.</w:t>
      </w:r>
    </w:p>
    <w:p w14:paraId="7AE7102A" w14:textId="53C764F5" w:rsidR="003F09B5" w:rsidRPr="00261213" w:rsidRDefault="00613CF1" w:rsidP="00613CF1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b/>
          <w:sz w:val="24"/>
          <w:szCs w:val="24"/>
        </w:rPr>
        <w:t>Oracle Certified Dataguard Administrator for 12c</w:t>
      </w:r>
      <w:r w:rsidR="0059414A" w:rsidRPr="00261213">
        <w:rPr>
          <w:rFonts w:ascii="Times New Roman" w:hAnsi="Times New Roman"/>
          <w:sz w:val="24"/>
          <w:szCs w:val="24"/>
        </w:rPr>
        <w:t>.</w:t>
      </w:r>
    </w:p>
    <w:p w14:paraId="0D6426A1" w14:textId="24D52DF8" w:rsidR="004565C7" w:rsidRPr="00261213" w:rsidRDefault="0008233D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Strong</w:t>
      </w:r>
      <w:r w:rsidR="004E4AC6" w:rsidRPr="00261213">
        <w:rPr>
          <w:rFonts w:ascii="Times New Roman" w:hAnsi="Times New Roman"/>
          <w:sz w:val="24"/>
          <w:szCs w:val="24"/>
        </w:rPr>
        <w:t xml:space="preserve"> experience in Installation, C</w:t>
      </w:r>
      <w:r w:rsidRPr="00261213">
        <w:rPr>
          <w:rFonts w:ascii="Times New Roman" w:hAnsi="Times New Roman"/>
          <w:sz w:val="24"/>
          <w:szCs w:val="24"/>
        </w:rPr>
        <w:t>onfiguration</w:t>
      </w:r>
      <w:r w:rsidR="004E4AC6" w:rsidRPr="00261213">
        <w:rPr>
          <w:rFonts w:ascii="Times New Roman" w:hAnsi="Times New Roman"/>
          <w:sz w:val="24"/>
          <w:szCs w:val="24"/>
        </w:rPr>
        <w:t>, Administration, and Maintenance</w:t>
      </w:r>
      <w:r w:rsidRPr="00261213">
        <w:rPr>
          <w:rFonts w:ascii="Times New Roman" w:hAnsi="Times New Roman"/>
          <w:sz w:val="24"/>
          <w:szCs w:val="24"/>
        </w:rPr>
        <w:t xml:space="preserve"> of Oracle</w:t>
      </w:r>
      <w:r w:rsidR="008C4A2C" w:rsidRPr="00261213">
        <w:rPr>
          <w:rFonts w:ascii="Times New Roman" w:hAnsi="Times New Roman"/>
          <w:bCs/>
          <w:sz w:val="24"/>
          <w:szCs w:val="24"/>
        </w:rPr>
        <w:t xml:space="preserve"> 10</w:t>
      </w:r>
      <w:r w:rsidRPr="00261213">
        <w:rPr>
          <w:rFonts w:ascii="Times New Roman" w:hAnsi="Times New Roman"/>
          <w:bCs/>
          <w:sz w:val="24"/>
          <w:szCs w:val="24"/>
        </w:rPr>
        <w:t xml:space="preserve">g </w:t>
      </w:r>
      <w:r w:rsidR="008C4257" w:rsidRPr="00261213">
        <w:rPr>
          <w:rFonts w:ascii="Times New Roman" w:hAnsi="Times New Roman"/>
          <w:bCs/>
          <w:sz w:val="24"/>
          <w:szCs w:val="24"/>
        </w:rPr>
        <w:t>/11g</w:t>
      </w:r>
      <w:r w:rsidR="001155B4" w:rsidRPr="00261213">
        <w:rPr>
          <w:rFonts w:ascii="Times New Roman" w:hAnsi="Times New Roman"/>
          <w:bCs/>
          <w:sz w:val="24"/>
          <w:szCs w:val="24"/>
        </w:rPr>
        <w:t>/ 12c</w:t>
      </w:r>
      <w:r w:rsidR="00613CF1" w:rsidRPr="00261213">
        <w:rPr>
          <w:rFonts w:ascii="Times New Roman" w:hAnsi="Times New Roman"/>
          <w:bCs/>
          <w:sz w:val="24"/>
          <w:szCs w:val="24"/>
        </w:rPr>
        <w:t>, 18c, 19c</w:t>
      </w:r>
      <w:r w:rsidR="001155B4" w:rsidRPr="00261213">
        <w:rPr>
          <w:rFonts w:ascii="Times New Roman" w:hAnsi="Times New Roman"/>
          <w:bCs/>
          <w:sz w:val="24"/>
          <w:szCs w:val="24"/>
        </w:rPr>
        <w:t xml:space="preserve"> standalone and RAC environment</w:t>
      </w:r>
      <w:r w:rsidR="004E4AC6" w:rsidRPr="00261213">
        <w:rPr>
          <w:rFonts w:ascii="Times New Roman" w:hAnsi="Times New Roman"/>
          <w:bCs/>
          <w:sz w:val="24"/>
          <w:szCs w:val="24"/>
        </w:rPr>
        <w:t xml:space="preserve"> and MySQL Database environment</w:t>
      </w:r>
    </w:p>
    <w:p w14:paraId="562A9C45" w14:textId="77777777" w:rsidR="0008233D" w:rsidRPr="00261213" w:rsidRDefault="0008233D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Experience in implementation of backup and recovery strategies</w:t>
      </w:r>
      <w:r w:rsidR="004E4AC6" w:rsidRPr="00261213">
        <w:rPr>
          <w:rFonts w:ascii="Times New Roman" w:hAnsi="Times New Roman"/>
          <w:sz w:val="24"/>
          <w:szCs w:val="24"/>
        </w:rPr>
        <w:t xml:space="preserve"> for Oracle and MySQL databases</w:t>
      </w:r>
      <w:r w:rsidRPr="00261213">
        <w:rPr>
          <w:rFonts w:ascii="Times New Roman" w:hAnsi="Times New Roman"/>
          <w:sz w:val="24"/>
          <w:szCs w:val="24"/>
        </w:rPr>
        <w:t>.</w:t>
      </w:r>
    </w:p>
    <w:p w14:paraId="3BB9DC3B" w14:textId="61718039" w:rsidR="005F01A1" w:rsidRPr="00261213" w:rsidRDefault="005F01A1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Experience in Performance &amp; Tuning</w:t>
      </w:r>
    </w:p>
    <w:p w14:paraId="5A51018B" w14:textId="4DADBB52" w:rsidR="00BC424E" w:rsidRPr="00261213" w:rsidRDefault="00BC424E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Experience in Oracle cross-platform Migration</w:t>
      </w:r>
    </w:p>
    <w:p w14:paraId="1CF82690" w14:textId="6CF6E6AD" w:rsidR="00BC424E" w:rsidRPr="00261213" w:rsidRDefault="00BC424E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 xml:space="preserve">Experience in MySQL Migration </w:t>
      </w:r>
    </w:p>
    <w:p w14:paraId="6442A31D" w14:textId="77777777" w:rsidR="00B3110C" w:rsidRPr="00261213" w:rsidRDefault="0008233D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Experience in using performance tools such as AWR, ADDM and advisors</w:t>
      </w:r>
      <w:r w:rsidR="004E4AC6" w:rsidRPr="00261213">
        <w:rPr>
          <w:rFonts w:ascii="Times New Roman" w:hAnsi="Times New Roman"/>
          <w:sz w:val="24"/>
          <w:szCs w:val="24"/>
        </w:rPr>
        <w:t xml:space="preserve"> for Oracle Databases</w:t>
      </w:r>
      <w:r w:rsidRPr="00261213">
        <w:rPr>
          <w:rFonts w:ascii="Times New Roman" w:hAnsi="Times New Roman"/>
          <w:sz w:val="24"/>
          <w:szCs w:val="24"/>
        </w:rPr>
        <w:t>.</w:t>
      </w:r>
    </w:p>
    <w:p w14:paraId="6B788E03" w14:textId="77777777" w:rsidR="001155B4" w:rsidRPr="00261213" w:rsidRDefault="00BA7355" w:rsidP="000B6A6C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 xml:space="preserve">Good </w:t>
      </w:r>
      <w:r w:rsidR="00DB16FC" w:rsidRPr="00261213">
        <w:rPr>
          <w:rFonts w:ascii="Times New Roman" w:hAnsi="Times New Roman"/>
          <w:sz w:val="24"/>
          <w:szCs w:val="24"/>
        </w:rPr>
        <w:t xml:space="preserve">knowledge of RAC and </w:t>
      </w:r>
      <w:r w:rsidR="003F09B5" w:rsidRPr="00261213">
        <w:rPr>
          <w:rFonts w:ascii="Times New Roman" w:hAnsi="Times New Roman"/>
          <w:sz w:val="24"/>
          <w:szCs w:val="24"/>
        </w:rPr>
        <w:t>ASM.</w:t>
      </w:r>
    </w:p>
    <w:p w14:paraId="404B6DDC" w14:textId="6F526555" w:rsidR="00816ED0" w:rsidRPr="00261213" w:rsidRDefault="00816ED0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 xml:space="preserve">Superior Analytical and </w:t>
      </w:r>
      <w:r w:rsidR="00AF4705" w:rsidRPr="00261213">
        <w:rPr>
          <w:rFonts w:ascii="Times New Roman" w:hAnsi="Times New Roman"/>
          <w:sz w:val="24"/>
          <w:szCs w:val="24"/>
        </w:rPr>
        <w:t>problem-solving</w:t>
      </w:r>
      <w:r w:rsidRPr="0026121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61213">
        <w:rPr>
          <w:rFonts w:ascii="Times New Roman" w:hAnsi="Times New Roman"/>
          <w:sz w:val="24"/>
          <w:szCs w:val="24"/>
        </w:rPr>
        <w:t>skill</w:t>
      </w:r>
      <w:proofErr w:type="gramEnd"/>
      <w:r w:rsidRPr="00261213">
        <w:rPr>
          <w:rFonts w:ascii="Times New Roman" w:hAnsi="Times New Roman"/>
          <w:sz w:val="24"/>
          <w:szCs w:val="24"/>
        </w:rPr>
        <w:t>.</w:t>
      </w:r>
    </w:p>
    <w:p w14:paraId="1E22D467" w14:textId="3DF2F0BE" w:rsidR="00443B8E" w:rsidRPr="00261213" w:rsidRDefault="00443B8E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 xml:space="preserve">Supporting PostgreSQL Database administration </w:t>
      </w:r>
    </w:p>
    <w:p w14:paraId="28C25D80" w14:textId="77777777" w:rsidR="00816ED0" w:rsidRPr="00261213" w:rsidRDefault="00816ED0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Good Communication and Presentation Skill.</w:t>
      </w:r>
    </w:p>
    <w:p w14:paraId="4389C367" w14:textId="77777777" w:rsidR="00B56C78" w:rsidRPr="00261213" w:rsidRDefault="00B56C78" w:rsidP="00816ED0">
      <w:pPr>
        <w:pStyle w:val="NoSpacing"/>
        <w:widowControl w:val="0"/>
        <w:numPr>
          <w:ilvl w:val="0"/>
          <w:numId w:val="11"/>
        </w:numPr>
        <w:suppressAutoHyphens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61213">
        <w:rPr>
          <w:rFonts w:ascii="Times New Roman" w:hAnsi="Times New Roman"/>
          <w:sz w:val="24"/>
          <w:szCs w:val="24"/>
        </w:rPr>
        <w:t>M.</w:t>
      </w:r>
      <w:r w:rsidR="00E034BF" w:rsidRPr="00261213">
        <w:rPr>
          <w:rFonts w:ascii="Times New Roman" w:hAnsi="Times New Roman"/>
          <w:sz w:val="24"/>
          <w:szCs w:val="24"/>
        </w:rPr>
        <w:t xml:space="preserve"> T</w:t>
      </w:r>
      <w:r w:rsidRPr="00261213">
        <w:rPr>
          <w:rFonts w:ascii="Times New Roman" w:hAnsi="Times New Roman"/>
          <w:sz w:val="24"/>
          <w:szCs w:val="24"/>
        </w:rPr>
        <w:t>ech</w:t>
      </w:r>
      <w:r w:rsidR="00E034BF" w:rsidRPr="00261213">
        <w:rPr>
          <w:rFonts w:ascii="Times New Roman" w:hAnsi="Times New Roman"/>
          <w:sz w:val="24"/>
          <w:szCs w:val="24"/>
        </w:rPr>
        <w:t>.</w:t>
      </w:r>
      <w:r w:rsidRPr="00261213">
        <w:rPr>
          <w:rFonts w:ascii="Times New Roman" w:hAnsi="Times New Roman"/>
          <w:sz w:val="24"/>
          <w:szCs w:val="24"/>
        </w:rPr>
        <w:t xml:space="preserve"> in Computer Technology and B.Tech</w:t>
      </w:r>
      <w:r w:rsidR="00E034BF" w:rsidRPr="00261213">
        <w:rPr>
          <w:rFonts w:ascii="Times New Roman" w:hAnsi="Times New Roman"/>
          <w:sz w:val="24"/>
          <w:szCs w:val="24"/>
        </w:rPr>
        <w:t>.</w:t>
      </w:r>
      <w:r w:rsidRPr="00261213">
        <w:rPr>
          <w:rFonts w:ascii="Times New Roman" w:hAnsi="Times New Roman"/>
          <w:sz w:val="24"/>
          <w:szCs w:val="24"/>
        </w:rPr>
        <w:t xml:space="preserve"> in Computer Science and Engineering</w:t>
      </w:r>
    </w:p>
    <w:p w14:paraId="171A2056" w14:textId="77777777" w:rsidR="0008233D" w:rsidRPr="00AE31B3" w:rsidRDefault="0008233D" w:rsidP="00816ED0">
      <w:pPr>
        <w:jc w:val="both"/>
        <w:rPr>
          <w:sz w:val="22"/>
          <w:szCs w:val="22"/>
        </w:rPr>
      </w:pPr>
    </w:p>
    <w:p w14:paraId="60573584" w14:textId="77777777" w:rsidR="00EE2632" w:rsidRPr="00AE31B3" w:rsidRDefault="00B56C78" w:rsidP="00816ED0">
      <w:pPr>
        <w:pStyle w:val="Heading2"/>
        <w:rPr>
          <w:rFonts w:ascii="Times New Roman" w:hAnsi="Times New Roman"/>
        </w:rPr>
      </w:pPr>
      <w:r>
        <w:rPr>
          <w:rFonts w:ascii="Times New Roman" w:eastAsia="Times New Roman" w:hAnsi="Times New Roman"/>
          <w:i w:val="0"/>
          <w:iCs w:val="0"/>
        </w:rPr>
        <w:t>Technical Skill Set</w:t>
      </w:r>
    </w:p>
    <w:p w14:paraId="0CAD0497" w14:textId="77777777" w:rsidR="003A118C" w:rsidRDefault="003A118C" w:rsidP="00816ED0">
      <w:pPr>
        <w:jc w:val="both"/>
        <w:rPr>
          <w:b/>
          <w:bCs/>
          <w:sz w:val="22"/>
          <w:szCs w:val="22"/>
        </w:rPr>
      </w:pPr>
    </w:p>
    <w:p w14:paraId="6495BD17" w14:textId="68DE2208" w:rsidR="00380521" w:rsidRDefault="00380521" w:rsidP="00261213">
      <w:pPr>
        <w:ind w:left="1440" w:hanging="1440"/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Database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: </w:t>
      </w:r>
      <w:r w:rsidR="001155B4">
        <w:rPr>
          <w:bCs/>
          <w:sz w:val="22"/>
          <w:szCs w:val="22"/>
        </w:rPr>
        <w:t>Oracle 10g, 11g,</w:t>
      </w:r>
      <w:r w:rsidR="005240FD">
        <w:rPr>
          <w:bCs/>
          <w:sz w:val="22"/>
          <w:szCs w:val="22"/>
        </w:rPr>
        <w:t xml:space="preserve"> 12c</w:t>
      </w:r>
      <w:r w:rsidR="001155B4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and 1</w:t>
      </w:r>
      <w:r w:rsidR="00006CA7">
        <w:rPr>
          <w:bCs/>
          <w:sz w:val="22"/>
          <w:szCs w:val="22"/>
        </w:rPr>
        <w:t>9</w:t>
      </w:r>
      <w:r w:rsidR="005240FD">
        <w:rPr>
          <w:bCs/>
          <w:sz w:val="22"/>
          <w:szCs w:val="22"/>
        </w:rPr>
        <w:t>c</w:t>
      </w:r>
      <w:r>
        <w:rPr>
          <w:bCs/>
          <w:sz w:val="22"/>
          <w:szCs w:val="22"/>
        </w:rPr>
        <w:t>. MySQL</w:t>
      </w:r>
      <w:r w:rsidR="004E4AC6">
        <w:rPr>
          <w:bCs/>
          <w:sz w:val="22"/>
          <w:szCs w:val="22"/>
        </w:rPr>
        <w:t xml:space="preserve"> 5.6 5.7,</w:t>
      </w:r>
      <w:r w:rsidR="00261213">
        <w:rPr>
          <w:bCs/>
          <w:sz w:val="22"/>
          <w:szCs w:val="22"/>
        </w:rPr>
        <w:t>8.0, PostgreSQL v15</w:t>
      </w:r>
    </w:p>
    <w:p w14:paraId="5F8409F3" w14:textId="172C168E" w:rsidR="00B56C78" w:rsidRDefault="00380521" w:rsidP="00816ED0">
      <w:pPr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Oracle Tools and systems</w:t>
      </w:r>
      <w:r>
        <w:rPr>
          <w:b/>
          <w:bCs/>
          <w:sz w:val="22"/>
          <w:szCs w:val="22"/>
        </w:rPr>
        <w:tab/>
        <w:t xml:space="preserve">: </w:t>
      </w:r>
      <w:r w:rsidR="00E034BF">
        <w:rPr>
          <w:bCs/>
          <w:sz w:val="22"/>
          <w:szCs w:val="22"/>
        </w:rPr>
        <w:t xml:space="preserve">RMAN, </w:t>
      </w:r>
      <w:r w:rsidR="00342084">
        <w:rPr>
          <w:bCs/>
          <w:sz w:val="22"/>
          <w:szCs w:val="22"/>
        </w:rPr>
        <w:t>SQL Loader, phpMyAdmin, MySQL Workbench</w:t>
      </w:r>
    </w:p>
    <w:p w14:paraId="4DFFA3CE" w14:textId="733171DA" w:rsidR="00380521" w:rsidRPr="00380521" w:rsidRDefault="00E034BF" w:rsidP="00816ED0">
      <w:pPr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Programming Language</w:t>
      </w:r>
      <w:r w:rsidR="00380521">
        <w:rPr>
          <w:b/>
          <w:bCs/>
          <w:sz w:val="22"/>
          <w:szCs w:val="22"/>
        </w:rPr>
        <w:tab/>
        <w:t>:</w:t>
      </w:r>
      <w:r w:rsidR="00A71910">
        <w:rPr>
          <w:b/>
          <w:bCs/>
          <w:sz w:val="22"/>
          <w:szCs w:val="22"/>
        </w:rPr>
        <w:t xml:space="preserve"> </w:t>
      </w:r>
      <w:r w:rsidRPr="00E034BF">
        <w:rPr>
          <w:bCs/>
          <w:sz w:val="22"/>
          <w:szCs w:val="22"/>
        </w:rPr>
        <w:t>SQL</w:t>
      </w:r>
      <w:r>
        <w:rPr>
          <w:bCs/>
          <w:sz w:val="22"/>
          <w:szCs w:val="22"/>
        </w:rPr>
        <w:t>, PL/SQL</w:t>
      </w:r>
    </w:p>
    <w:p w14:paraId="2A2FAB57" w14:textId="02820A9A" w:rsidR="00443B8E" w:rsidRDefault="00816ED0" w:rsidP="005F01A1">
      <w:r>
        <w:rPr>
          <w:b/>
        </w:rPr>
        <w:t>Operation System</w:t>
      </w:r>
      <w:r>
        <w:rPr>
          <w:b/>
        </w:rPr>
        <w:tab/>
      </w:r>
      <w:r>
        <w:rPr>
          <w:b/>
        </w:rPr>
        <w:tab/>
        <w:t xml:space="preserve">: </w:t>
      </w:r>
      <w:r>
        <w:t>Window 98/2000/vista/7/8/10</w:t>
      </w:r>
      <w:r w:rsidR="00BF572C">
        <w:t>,11</w:t>
      </w:r>
      <w:r>
        <w:t xml:space="preserve">, </w:t>
      </w:r>
      <w:r w:rsidRPr="00B56C78">
        <w:t xml:space="preserve">Redhat </w:t>
      </w:r>
      <w:r w:rsidR="00A71910">
        <w:t>L</w:t>
      </w:r>
      <w:r w:rsidRPr="00B56C78">
        <w:t>inux</w:t>
      </w:r>
      <w:r>
        <w:t xml:space="preserve"> (Version 5, 6, 7)</w:t>
      </w:r>
      <w:r w:rsidRPr="00B56C78">
        <w:t>, Centos</w:t>
      </w:r>
      <w:r>
        <w:t xml:space="preserve"> (Version 6 and 7), Oracle Linux (Version 6 and 7)</w:t>
      </w:r>
      <w:r w:rsidR="001A58DE">
        <w:t>, AIX</w:t>
      </w:r>
      <w:r w:rsidR="00443B8E">
        <w:br/>
      </w:r>
    </w:p>
    <w:p w14:paraId="510340AF" w14:textId="7D68F4F6" w:rsidR="00D05E2B" w:rsidRPr="00096053" w:rsidRDefault="00816ED0" w:rsidP="00096053">
      <w:pPr>
        <w:pStyle w:val="Heading2"/>
        <w:rPr>
          <w:rFonts w:ascii="Times New Roman" w:eastAsia="Times New Roman" w:hAnsi="Times New Roman"/>
          <w:i w:val="0"/>
          <w:iCs w:val="0"/>
        </w:rPr>
      </w:pPr>
      <w:r w:rsidRPr="00096053">
        <w:rPr>
          <w:rFonts w:ascii="Times New Roman" w:eastAsia="Times New Roman" w:hAnsi="Times New Roman"/>
          <w:i w:val="0"/>
          <w:iCs w:val="0"/>
        </w:rPr>
        <w:lastRenderedPageBreak/>
        <w:t xml:space="preserve"> </w:t>
      </w:r>
      <w:r w:rsidR="00D05E2B" w:rsidRPr="00096053">
        <w:rPr>
          <w:rFonts w:ascii="Times New Roman" w:eastAsia="Times New Roman" w:hAnsi="Times New Roman"/>
          <w:i w:val="0"/>
          <w:iCs w:val="0"/>
        </w:rPr>
        <w:t>PROFESSIONAL EXPERIENCE</w:t>
      </w:r>
    </w:p>
    <w:p w14:paraId="106C0BF6" w14:textId="77777777" w:rsidR="00006CA7" w:rsidRDefault="00006CA7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</w:p>
    <w:p w14:paraId="04D56134" w14:textId="5C5A5497" w:rsidR="003A118C" w:rsidRDefault="00006CA7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Working as Consultant at </w:t>
      </w:r>
      <w:proofErr w:type="spellStart"/>
      <w:r>
        <w:rPr>
          <w:b/>
          <w:sz w:val="22"/>
          <w:szCs w:val="22"/>
        </w:rPr>
        <w:t>HCLTech</w:t>
      </w:r>
      <w:proofErr w:type="spellEnd"/>
      <w:r>
        <w:rPr>
          <w:b/>
          <w:sz w:val="22"/>
          <w:szCs w:val="22"/>
        </w:rPr>
        <w:t xml:space="preserve"> since 01</w:t>
      </w:r>
      <w:r w:rsidRPr="00006CA7">
        <w:rPr>
          <w:b/>
          <w:sz w:val="22"/>
          <w:szCs w:val="22"/>
          <w:vertAlign w:val="superscript"/>
        </w:rPr>
        <w:t>st</w:t>
      </w:r>
      <w:r>
        <w:rPr>
          <w:b/>
          <w:sz w:val="22"/>
          <w:szCs w:val="22"/>
        </w:rPr>
        <w:t xml:space="preserve"> April 2024 to till date</w:t>
      </w:r>
    </w:p>
    <w:p w14:paraId="319D0BEF" w14:textId="1286BA27" w:rsidR="00006CA7" w:rsidRPr="00006CA7" w:rsidRDefault="00006CA7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  <w:u w:val="single"/>
        </w:rPr>
      </w:pPr>
      <w:r w:rsidRPr="00006CA7">
        <w:rPr>
          <w:b/>
          <w:sz w:val="22"/>
          <w:szCs w:val="22"/>
          <w:u w:val="single"/>
        </w:rPr>
        <w:t>Roles and Responsibilities</w:t>
      </w:r>
      <w:r w:rsidR="00261213">
        <w:rPr>
          <w:b/>
          <w:sz w:val="22"/>
          <w:szCs w:val="22"/>
          <w:u w:val="single"/>
        </w:rPr>
        <w:t>:</w:t>
      </w:r>
    </w:p>
    <w:p w14:paraId="386CED8A" w14:textId="45E1974E" w:rsidR="00006CA7" w:rsidRPr="00443B8E" w:rsidRDefault="00006CA7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443B8E">
        <w:rPr>
          <w:b/>
          <w:sz w:val="22"/>
          <w:szCs w:val="22"/>
        </w:rPr>
        <w:t xml:space="preserve">Supporting one of the major banking </w:t>
      </w:r>
      <w:proofErr w:type="gramStart"/>
      <w:r w:rsidRPr="00443B8E">
        <w:rPr>
          <w:b/>
          <w:sz w:val="22"/>
          <w:szCs w:val="22"/>
        </w:rPr>
        <w:t>services client</w:t>
      </w:r>
      <w:proofErr w:type="gramEnd"/>
    </w:p>
    <w:p w14:paraId="6B7D687F" w14:textId="6C2D1CC6" w:rsidR="00006CA7" w:rsidRPr="00443B8E" w:rsidRDefault="00006CA7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443B8E">
        <w:rPr>
          <w:b/>
          <w:sz w:val="22"/>
          <w:szCs w:val="22"/>
        </w:rPr>
        <w:t>Discussion with application team to understand their need and  suggesting them with the workaround</w:t>
      </w:r>
    </w:p>
    <w:p w14:paraId="32189899" w14:textId="10B12132" w:rsidR="00006CA7" w:rsidRPr="00443B8E" w:rsidRDefault="00006CA7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443B8E">
        <w:rPr>
          <w:b/>
          <w:sz w:val="22"/>
          <w:szCs w:val="22"/>
        </w:rPr>
        <w:t xml:space="preserve">Database Refreshes through  RMAN and export/import </w:t>
      </w:r>
      <w:proofErr w:type="spellStart"/>
      <w:r w:rsidRPr="00443B8E">
        <w:rPr>
          <w:b/>
          <w:sz w:val="22"/>
          <w:szCs w:val="22"/>
        </w:rPr>
        <w:t>datapump</w:t>
      </w:r>
      <w:proofErr w:type="spellEnd"/>
    </w:p>
    <w:p w14:paraId="00B9FC2A" w14:textId="7E687038" w:rsidR="00443B8E" w:rsidRPr="00443B8E" w:rsidRDefault="00443B8E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443B8E">
        <w:rPr>
          <w:b/>
          <w:sz w:val="22"/>
          <w:szCs w:val="22"/>
        </w:rPr>
        <w:t>Handling performance issue and troubleshooting failures of automated processes</w:t>
      </w:r>
    </w:p>
    <w:p w14:paraId="0B017E81" w14:textId="6EE39BD8" w:rsidR="00443B8E" w:rsidRDefault="00443B8E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443B8E">
        <w:rPr>
          <w:b/>
          <w:sz w:val="22"/>
          <w:szCs w:val="22"/>
        </w:rPr>
        <w:t>Switchover of database</w:t>
      </w:r>
    </w:p>
    <w:p w14:paraId="3A31CAEB" w14:textId="67D0647A" w:rsidR="00443B8E" w:rsidRDefault="00443B8E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Change implementation</w:t>
      </w:r>
    </w:p>
    <w:p w14:paraId="1298C42A" w14:textId="40CC0A83" w:rsidR="00443B8E" w:rsidRDefault="00443B8E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Associating with various teams of client to help them in documentation like compliance and monitoring </w:t>
      </w:r>
    </w:p>
    <w:p w14:paraId="43CCFF18" w14:textId="0482370E" w:rsidR="00443B8E" w:rsidRPr="00443B8E" w:rsidRDefault="00261213" w:rsidP="00443B8E">
      <w:pPr>
        <w:pStyle w:val="ListParagraph"/>
        <w:numPr>
          <w:ilvl w:val="0"/>
          <w:numId w:val="34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Analyzing tickets weekly to know the burning issues and helping with possible workaround to reduce the ticket inflow</w:t>
      </w:r>
    </w:p>
    <w:p w14:paraId="59BFA47C" w14:textId="77777777" w:rsidR="00443B8E" w:rsidRDefault="00443B8E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</w:p>
    <w:p w14:paraId="7B373570" w14:textId="77777777" w:rsidR="00006CA7" w:rsidRDefault="00006CA7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</w:p>
    <w:p w14:paraId="42876828" w14:textId="1C038F8D" w:rsidR="009A6BBD" w:rsidRDefault="009A6BBD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Work</w:t>
      </w:r>
      <w:r w:rsidR="00006CA7">
        <w:rPr>
          <w:b/>
          <w:sz w:val="22"/>
          <w:szCs w:val="22"/>
        </w:rPr>
        <w:t>ed</w:t>
      </w:r>
      <w:r>
        <w:rPr>
          <w:b/>
          <w:sz w:val="22"/>
          <w:szCs w:val="22"/>
        </w:rPr>
        <w:t xml:space="preserve"> as </w:t>
      </w:r>
      <w:r w:rsidR="00006CA7">
        <w:rPr>
          <w:b/>
          <w:sz w:val="22"/>
          <w:szCs w:val="22"/>
        </w:rPr>
        <w:t>C</w:t>
      </w:r>
      <w:r>
        <w:rPr>
          <w:b/>
          <w:sz w:val="22"/>
          <w:szCs w:val="22"/>
        </w:rPr>
        <w:t xml:space="preserve">onsultant Specialist at HSBC Software </w:t>
      </w:r>
      <w:r w:rsidR="00BC184B">
        <w:rPr>
          <w:b/>
          <w:sz w:val="22"/>
          <w:szCs w:val="22"/>
        </w:rPr>
        <w:t>since 24</w:t>
      </w:r>
      <w:r w:rsidR="00BC184B" w:rsidRPr="00BC184B">
        <w:rPr>
          <w:b/>
          <w:sz w:val="22"/>
          <w:szCs w:val="22"/>
          <w:vertAlign w:val="superscript"/>
        </w:rPr>
        <w:t>th</w:t>
      </w:r>
      <w:r w:rsidR="00BC184B">
        <w:rPr>
          <w:b/>
          <w:sz w:val="22"/>
          <w:szCs w:val="22"/>
        </w:rPr>
        <w:t xml:space="preserve"> July 2023 </w:t>
      </w:r>
      <w:r w:rsidR="00006CA7">
        <w:rPr>
          <w:b/>
          <w:sz w:val="22"/>
          <w:szCs w:val="22"/>
        </w:rPr>
        <w:t>to 23</w:t>
      </w:r>
      <w:r w:rsidR="00006CA7" w:rsidRPr="00006CA7">
        <w:rPr>
          <w:b/>
          <w:sz w:val="22"/>
          <w:szCs w:val="22"/>
          <w:vertAlign w:val="superscript"/>
        </w:rPr>
        <w:t>rd</w:t>
      </w:r>
      <w:r w:rsidR="00006CA7">
        <w:rPr>
          <w:b/>
          <w:sz w:val="22"/>
          <w:szCs w:val="22"/>
        </w:rPr>
        <w:t xml:space="preserve"> March 2024</w:t>
      </w:r>
      <w:r w:rsidR="00BC184B">
        <w:rPr>
          <w:b/>
          <w:sz w:val="22"/>
          <w:szCs w:val="22"/>
        </w:rPr>
        <w:t xml:space="preserve"> </w:t>
      </w:r>
    </w:p>
    <w:p w14:paraId="5E58375C" w14:textId="7950BEC7" w:rsidR="00BC184B" w:rsidRPr="00BC184B" w:rsidRDefault="00BC184B" w:rsidP="00816ED0">
      <w:pPr>
        <w:tabs>
          <w:tab w:val="left" w:pos="761"/>
          <w:tab w:val="left" w:pos="2459"/>
        </w:tabs>
        <w:jc w:val="both"/>
        <w:rPr>
          <w:bCs/>
          <w:sz w:val="22"/>
          <w:szCs w:val="22"/>
          <w:u w:val="single"/>
        </w:rPr>
      </w:pPr>
      <w:r w:rsidRPr="00BC184B">
        <w:rPr>
          <w:bCs/>
          <w:sz w:val="22"/>
          <w:szCs w:val="22"/>
          <w:u w:val="single"/>
        </w:rPr>
        <w:t xml:space="preserve">Roles and Responsibilities </w:t>
      </w:r>
    </w:p>
    <w:p w14:paraId="6A033D88" w14:textId="77777777" w:rsidR="00BC184B" w:rsidRPr="00BC184B" w:rsidRDefault="00BC184B" w:rsidP="00BC184B">
      <w:pPr>
        <w:pStyle w:val="ListParagraph"/>
        <w:numPr>
          <w:ilvl w:val="0"/>
          <w:numId w:val="33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BC184B">
        <w:rPr>
          <w:b/>
          <w:sz w:val="22"/>
          <w:szCs w:val="22"/>
        </w:rPr>
        <w:t xml:space="preserve">Co-ordinating with application team on their repeated task and understanding need and feasibility of Automating the task </w:t>
      </w:r>
    </w:p>
    <w:p w14:paraId="18AF0FE2" w14:textId="77777777" w:rsidR="00BC184B" w:rsidRPr="00BC184B" w:rsidRDefault="00BC184B" w:rsidP="00BC184B">
      <w:pPr>
        <w:pStyle w:val="ListParagraph"/>
        <w:numPr>
          <w:ilvl w:val="0"/>
          <w:numId w:val="33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BC184B">
        <w:rPr>
          <w:b/>
          <w:sz w:val="22"/>
          <w:szCs w:val="22"/>
        </w:rPr>
        <w:t xml:space="preserve">Developing shell scripts to automate the DB related tasks </w:t>
      </w:r>
    </w:p>
    <w:p w14:paraId="68BA1276" w14:textId="77777777" w:rsidR="00BC184B" w:rsidRPr="00BC184B" w:rsidRDefault="00BC184B" w:rsidP="00BC184B">
      <w:pPr>
        <w:pStyle w:val="ListParagraph"/>
        <w:numPr>
          <w:ilvl w:val="0"/>
          <w:numId w:val="33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BC184B">
        <w:rPr>
          <w:b/>
          <w:sz w:val="22"/>
          <w:szCs w:val="22"/>
        </w:rPr>
        <w:t xml:space="preserve">Database Patching </w:t>
      </w:r>
    </w:p>
    <w:p w14:paraId="71D7EF7A" w14:textId="49F31CCD" w:rsidR="00BC184B" w:rsidRDefault="00BC184B" w:rsidP="00BC184B">
      <w:pPr>
        <w:pStyle w:val="ListParagraph"/>
        <w:numPr>
          <w:ilvl w:val="0"/>
          <w:numId w:val="33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BC184B">
        <w:rPr>
          <w:b/>
          <w:sz w:val="22"/>
          <w:szCs w:val="22"/>
        </w:rPr>
        <w:t xml:space="preserve">Database Refresh and rebuild </w:t>
      </w:r>
    </w:p>
    <w:p w14:paraId="79CE18DD" w14:textId="168AF45E" w:rsidR="00006CA7" w:rsidRDefault="00006CA7" w:rsidP="00BC184B">
      <w:pPr>
        <w:pStyle w:val="ListParagraph"/>
        <w:numPr>
          <w:ilvl w:val="0"/>
          <w:numId w:val="33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Database provisioning as per Company standard</w:t>
      </w:r>
    </w:p>
    <w:p w14:paraId="45B964DA" w14:textId="0482C65D" w:rsidR="00006CA7" w:rsidRPr="00BC184B" w:rsidRDefault="00006CA7" w:rsidP="00BC184B">
      <w:pPr>
        <w:pStyle w:val="ListParagraph"/>
        <w:numPr>
          <w:ilvl w:val="0"/>
          <w:numId w:val="33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Troubleshooting Automated job failed in pipeline </w:t>
      </w:r>
    </w:p>
    <w:p w14:paraId="5F3DBFA6" w14:textId="77777777" w:rsidR="00BC184B" w:rsidRPr="00BC184B" w:rsidRDefault="00BC184B" w:rsidP="00BC184B">
      <w:pPr>
        <w:pStyle w:val="ListParagraph"/>
        <w:numPr>
          <w:ilvl w:val="0"/>
          <w:numId w:val="33"/>
        </w:num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BC184B">
        <w:rPr>
          <w:b/>
          <w:sz w:val="22"/>
          <w:szCs w:val="22"/>
        </w:rPr>
        <w:t xml:space="preserve">PostgreSQL database Backup and Recovery </w:t>
      </w:r>
    </w:p>
    <w:p w14:paraId="7154CB06" w14:textId="13A5EB3A" w:rsidR="00BC184B" w:rsidRDefault="00BC184B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46779468" w14:textId="77777777" w:rsidR="00BC184B" w:rsidRDefault="00BC184B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</w:p>
    <w:p w14:paraId="2319ABDE" w14:textId="29B3C9E3" w:rsidR="00BC424E" w:rsidRDefault="00BC424E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Work</w:t>
      </w:r>
      <w:r w:rsidR="009A6BBD">
        <w:rPr>
          <w:b/>
          <w:sz w:val="22"/>
          <w:szCs w:val="22"/>
        </w:rPr>
        <w:t xml:space="preserve">ed as </w:t>
      </w:r>
      <w:r>
        <w:rPr>
          <w:b/>
          <w:sz w:val="22"/>
          <w:szCs w:val="22"/>
        </w:rPr>
        <w:t xml:space="preserve">Assistant Consultant (Oracle DBA) in TCS since June 10, </w:t>
      </w:r>
      <w:proofErr w:type="gramStart"/>
      <w:r>
        <w:rPr>
          <w:b/>
          <w:sz w:val="22"/>
          <w:szCs w:val="22"/>
        </w:rPr>
        <w:t>202</w:t>
      </w:r>
      <w:r w:rsidR="00BC184B">
        <w:rPr>
          <w:b/>
          <w:sz w:val="22"/>
          <w:szCs w:val="22"/>
        </w:rPr>
        <w:t>2</w:t>
      </w:r>
      <w:proofErr w:type="gramEnd"/>
      <w:r>
        <w:rPr>
          <w:b/>
          <w:sz w:val="22"/>
          <w:szCs w:val="22"/>
        </w:rPr>
        <w:t xml:space="preserve"> to </w:t>
      </w:r>
      <w:r w:rsidR="00BC184B">
        <w:rPr>
          <w:b/>
          <w:sz w:val="22"/>
          <w:szCs w:val="22"/>
        </w:rPr>
        <w:t>19 July 2023</w:t>
      </w:r>
      <w:r>
        <w:rPr>
          <w:b/>
          <w:sz w:val="22"/>
          <w:szCs w:val="22"/>
        </w:rPr>
        <w:t xml:space="preserve"> </w:t>
      </w:r>
    </w:p>
    <w:p w14:paraId="327560D4" w14:textId="77777777" w:rsidR="00BC424E" w:rsidRPr="00F534D3" w:rsidRDefault="00BC424E" w:rsidP="00F534D3">
      <w:pPr>
        <w:tabs>
          <w:tab w:val="left" w:pos="761"/>
          <w:tab w:val="left" w:pos="2459"/>
        </w:tabs>
        <w:jc w:val="both"/>
        <w:rPr>
          <w:b/>
          <w:bCs/>
          <w:color w:val="1C1C1C"/>
          <w:sz w:val="22"/>
          <w:szCs w:val="22"/>
          <w:u w:val="single"/>
        </w:rPr>
      </w:pPr>
      <w:r w:rsidRPr="00F534D3">
        <w:rPr>
          <w:b/>
          <w:bCs/>
          <w:color w:val="1C1C1C"/>
          <w:sz w:val="22"/>
          <w:szCs w:val="22"/>
          <w:u w:val="single"/>
        </w:rPr>
        <w:t>Roles and Responsibilities</w:t>
      </w:r>
    </w:p>
    <w:p w14:paraId="3E844A7D" w14:textId="77777777" w:rsidR="00F534D3" w:rsidRPr="00F534D3" w:rsidRDefault="00BC424E" w:rsidP="00261213">
      <w:pPr>
        <w:pStyle w:val="NoSpacing"/>
        <w:widowControl w:val="0"/>
        <w:numPr>
          <w:ilvl w:val="0"/>
          <w:numId w:val="3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534D3">
        <w:rPr>
          <w:rFonts w:ascii="Times New Roman" w:hAnsi="Times New Roman"/>
          <w:sz w:val="24"/>
          <w:szCs w:val="24"/>
        </w:rPr>
        <w:t>Oracle and MySQL</w:t>
      </w:r>
      <w:r w:rsidR="00F534D3" w:rsidRPr="00F534D3">
        <w:rPr>
          <w:rFonts w:ascii="Times New Roman" w:hAnsi="Times New Roman"/>
          <w:sz w:val="24"/>
          <w:szCs w:val="24"/>
        </w:rPr>
        <w:t xml:space="preserve"> DBA administration regular activities</w:t>
      </w:r>
    </w:p>
    <w:p w14:paraId="2074B661" w14:textId="77777777" w:rsidR="00F534D3" w:rsidRPr="00F534D3" w:rsidRDefault="00F534D3" w:rsidP="00261213">
      <w:pPr>
        <w:pStyle w:val="NoSpacing"/>
        <w:widowControl w:val="0"/>
        <w:numPr>
          <w:ilvl w:val="0"/>
          <w:numId w:val="3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534D3">
        <w:rPr>
          <w:rFonts w:ascii="Times New Roman" w:hAnsi="Times New Roman"/>
          <w:sz w:val="24"/>
          <w:szCs w:val="24"/>
        </w:rPr>
        <w:t>Oracle Database patching and upgrade</w:t>
      </w:r>
    </w:p>
    <w:p w14:paraId="65E6CB9A" w14:textId="77777777" w:rsidR="00F534D3" w:rsidRPr="00F534D3" w:rsidRDefault="00F534D3" w:rsidP="00261213">
      <w:pPr>
        <w:pStyle w:val="NoSpacing"/>
        <w:widowControl w:val="0"/>
        <w:numPr>
          <w:ilvl w:val="0"/>
          <w:numId w:val="3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534D3">
        <w:rPr>
          <w:rFonts w:ascii="Times New Roman" w:hAnsi="Times New Roman"/>
          <w:sz w:val="24"/>
          <w:szCs w:val="24"/>
        </w:rPr>
        <w:t>Database Refresh</w:t>
      </w:r>
    </w:p>
    <w:p w14:paraId="29E350EE" w14:textId="44EA6B93" w:rsidR="00EC0377" w:rsidRPr="00F534D3" w:rsidRDefault="00F534D3" w:rsidP="00261213">
      <w:pPr>
        <w:pStyle w:val="NoSpacing"/>
        <w:widowControl w:val="0"/>
        <w:numPr>
          <w:ilvl w:val="0"/>
          <w:numId w:val="3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534D3">
        <w:rPr>
          <w:rFonts w:ascii="Times New Roman" w:hAnsi="Times New Roman"/>
          <w:sz w:val="24"/>
          <w:szCs w:val="24"/>
        </w:rPr>
        <w:t>Database Migration</w:t>
      </w:r>
      <w:r w:rsidR="00EC0377">
        <w:rPr>
          <w:rFonts w:ascii="Times New Roman" w:hAnsi="Times New Roman"/>
          <w:sz w:val="24"/>
          <w:szCs w:val="24"/>
        </w:rPr>
        <w:t xml:space="preserve">, </w:t>
      </w:r>
    </w:p>
    <w:p w14:paraId="50B4520E" w14:textId="6AF006BA" w:rsidR="00F534D3" w:rsidRPr="00EC0377" w:rsidRDefault="00F534D3" w:rsidP="00261213">
      <w:pPr>
        <w:pStyle w:val="NoSpacing"/>
        <w:widowControl w:val="0"/>
        <w:numPr>
          <w:ilvl w:val="0"/>
          <w:numId w:val="35"/>
        </w:numPr>
        <w:suppressAutoHyphens/>
        <w:jc w:val="both"/>
        <w:rPr>
          <w:b/>
        </w:rPr>
      </w:pPr>
      <w:r w:rsidRPr="00F534D3">
        <w:rPr>
          <w:rFonts w:ascii="Times New Roman" w:hAnsi="Times New Roman"/>
          <w:sz w:val="24"/>
          <w:szCs w:val="24"/>
        </w:rPr>
        <w:t>Dataguard Administration</w:t>
      </w:r>
      <w:r w:rsidR="00EC0377">
        <w:rPr>
          <w:rFonts w:ascii="Times New Roman" w:hAnsi="Times New Roman"/>
          <w:sz w:val="24"/>
          <w:szCs w:val="24"/>
        </w:rPr>
        <w:t>, and switchover</w:t>
      </w:r>
    </w:p>
    <w:p w14:paraId="3DBBEE23" w14:textId="4D7E481D" w:rsidR="00EC0377" w:rsidRPr="00006CA7" w:rsidRDefault="00EC0377" w:rsidP="00261213">
      <w:pPr>
        <w:pStyle w:val="NoSpacing"/>
        <w:widowControl w:val="0"/>
        <w:numPr>
          <w:ilvl w:val="0"/>
          <w:numId w:val="35"/>
        </w:numPr>
        <w:suppressAutoHyphens/>
        <w:jc w:val="both"/>
        <w:rPr>
          <w:b/>
        </w:rPr>
      </w:pPr>
      <w:r>
        <w:rPr>
          <w:rFonts w:ascii="Times New Roman" w:hAnsi="Times New Roman"/>
          <w:sz w:val="24"/>
          <w:szCs w:val="24"/>
        </w:rPr>
        <w:t xml:space="preserve">GG process administration and Tuning </w:t>
      </w:r>
    </w:p>
    <w:p w14:paraId="704DF5F9" w14:textId="77777777" w:rsidR="00006CA7" w:rsidRPr="00EC0377" w:rsidRDefault="00006CA7" w:rsidP="00006CA7">
      <w:pPr>
        <w:pStyle w:val="NoSpacing"/>
        <w:widowControl w:val="0"/>
        <w:suppressAutoHyphens/>
        <w:jc w:val="both"/>
        <w:rPr>
          <w:b/>
        </w:rPr>
      </w:pPr>
    </w:p>
    <w:p w14:paraId="66640AB1" w14:textId="77777777" w:rsidR="002300BD" w:rsidRDefault="002300BD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</w:p>
    <w:p w14:paraId="03E97BC6" w14:textId="096AF00A" w:rsidR="00F16FC0" w:rsidRDefault="00096053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Work</w:t>
      </w:r>
      <w:r w:rsidR="002300BD">
        <w:rPr>
          <w:b/>
          <w:sz w:val="22"/>
          <w:szCs w:val="22"/>
        </w:rPr>
        <w:t>ed</w:t>
      </w:r>
      <w:r>
        <w:rPr>
          <w:b/>
          <w:sz w:val="22"/>
          <w:szCs w:val="22"/>
        </w:rPr>
        <w:t xml:space="preserve"> as Consultant, DBA Managed Services at Navisite India Pvt Ltd from </w:t>
      </w:r>
      <w:r w:rsidR="005240FD">
        <w:rPr>
          <w:b/>
          <w:sz w:val="22"/>
          <w:szCs w:val="22"/>
        </w:rPr>
        <w:t>Jan 16,</w:t>
      </w:r>
      <w:r>
        <w:rPr>
          <w:b/>
          <w:sz w:val="22"/>
          <w:szCs w:val="22"/>
        </w:rPr>
        <w:t xml:space="preserve"> </w:t>
      </w:r>
      <w:proofErr w:type="gramStart"/>
      <w:r>
        <w:rPr>
          <w:b/>
          <w:sz w:val="22"/>
          <w:szCs w:val="22"/>
        </w:rPr>
        <w:t>2020</w:t>
      </w:r>
      <w:proofErr w:type="gramEnd"/>
      <w:r>
        <w:rPr>
          <w:b/>
          <w:sz w:val="22"/>
          <w:szCs w:val="22"/>
        </w:rPr>
        <w:t xml:space="preserve"> to </w:t>
      </w:r>
      <w:r w:rsidR="00F16FC0">
        <w:rPr>
          <w:b/>
          <w:sz w:val="22"/>
          <w:szCs w:val="22"/>
        </w:rPr>
        <w:t>May 27, 2022</w:t>
      </w:r>
    </w:p>
    <w:p w14:paraId="6A4A5C6F" w14:textId="7923F73B" w:rsidR="00096053" w:rsidRPr="00096053" w:rsidRDefault="00096053" w:rsidP="00096053">
      <w:pPr>
        <w:jc w:val="both"/>
        <w:rPr>
          <w:b/>
          <w:bCs/>
          <w:color w:val="1C1C1C"/>
          <w:sz w:val="22"/>
          <w:szCs w:val="22"/>
          <w:u w:val="single"/>
        </w:rPr>
      </w:pPr>
      <w:r w:rsidRPr="00096053">
        <w:rPr>
          <w:b/>
          <w:bCs/>
          <w:color w:val="1C1C1C"/>
          <w:sz w:val="22"/>
          <w:szCs w:val="22"/>
          <w:u w:val="single"/>
        </w:rPr>
        <w:t>Roles &amp; Responsibilities</w:t>
      </w:r>
    </w:p>
    <w:p w14:paraId="0EE9EAF0" w14:textId="519E0F34" w:rsidR="00096053" w:rsidRPr="00096053" w:rsidRDefault="00096053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96053">
        <w:rPr>
          <w:rFonts w:ascii="Times New Roman" w:hAnsi="Times New Roman"/>
          <w:sz w:val="24"/>
          <w:szCs w:val="24"/>
        </w:rPr>
        <w:t>Interaction with client regarding the activity schedule</w:t>
      </w:r>
      <w:r w:rsidR="001A58DE">
        <w:rPr>
          <w:rFonts w:ascii="Times New Roman" w:hAnsi="Times New Roman"/>
          <w:sz w:val="24"/>
          <w:szCs w:val="24"/>
        </w:rPr>
        <w:t>d</w:t>
      </w:r>
      <w:r w:rsidRPr="00096053">
        <w:rPr>
          <w:rFonts w:ascii="Times New Roman" w:hAnsi="Times New Roman"/>
          <w:sz w:val="24"/>
          <w:szCs w:val="24"/>
        </w:rPr>
        <w:t xml:space="preserve"> and understanding client need</w:t>
      </w:r>
    </w:p>
    <w:p w14:paraId="4F18C4CA" w14:textId="70F920E6" w:rsidR="001A58DE" w:rsidRDefault="001A58D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341DF5">
        <w:rPr>
          <w:rFonts w:ascii="Times New Roman" w:hAnsi="Times New Roman"/>
          <w:sz w:val="24"/>
          <w:szCs w:val="24"/>
        </w:rPr>
        <w:t>Installation and Configuration of Oracle 11g</w:t>
      </w:r>
      <w:r>
        <w:rPr>
          <w:rFonts w:ascii="Times New Roman" w:hAnsi="Times New Roman"/>
          <w:sz w:val="24"/>
          <w:szCs w:val="24"/>
        </w:rPr>
        <w:t>, 12c,</w:t>
      </w:r>
      <w:r w:rsidR="00613CF1">
        <w:rPr>
          <w:rFonts w:ascii="Times New Roman" w:hAnsi="Times New Roman"/>
          <w:sz w:val="24"/>
          <w:szCs w:val="24"/>
        </w:rPr>
        <w:t>19c</w:t>
      </w:r>
      <w:r>
        <w:rPr>
          <w:rFonts w:ascii="Times New Roman" w:hAnsi="Times New Roman"/>
          <w:sz w:val="24"/>
          <w:szCs w:val="24"/>
        </w:rPr>
        <w:t xml:space="preserve"> and MySQL Databases, GoldenGate, on Linux/U</w:t>
      </w:r>
      <w:r w:rsidRPr="00341DF5">
        <w:rPr>
          <w:rFonts w:ascii="Times New Roman" w:hAnsi="Times New Roman"/>
          <w:sz w:val="24"/>
          <w:szCs w:val="24"/>
        </w:rPr>
        <w:t>nix</w:t>
      </w:r>
      <w:r>
        <w:rPr>
          <w:rFonts w:ascii="Times New Roman" w:hAnsi="Times New Roman"/>
          <w:sz w:val="24"/>
          <w:szCs w:val="24"/>
        </w:rPr>
        <w:t>.</w:t>
      </w:r>
    </w:p>
    <w:p w14:paraId="206FFE0F" w14:textId="4069D17C" w:rsidR="00C84DBE" w:rsidRDefault="00C84DB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Database Migration across platforms</w:t>
      </w:r>
    </w:p>
    <w:p w14:paraId="369651D9" w14:textId="2AE58415" w:rsidR="00C84DBE" w:rsidRDefault="00C84DB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Database Migration from </w:t>
      </w:r>
      <w:proofErr w:type="gramStart"/>
      <w:r>
        <w:rPr>
          <w:rFonts w:ascii="Times New Roman" w:hAnsi="Times New Roman"/>
          <w:sz w:val="24"/>
          <w:szCs w:val="24"/>
        </w:rPr>
        <w:t>on-premise</w:t>
      </w:r>
      <w:proofErr w:type="gramEnd"/>
      <w:r>
        <w:rPr>
          <w:rFonts w:ascii="Times New Roman" w:hAnsi="Times New Roman"/>
          <w:sz w:val="24"/>
          <w:szCs w:val="24"/>
        </w:rPr>
        <w:t xml:space="preserve"> to AWS using impdp and DMS as well</w:t>
      </w:r>
    </w:p>
    <w:p w14:paraId="4208DE90" w14:textId="70947B1C" w:rsidR="00F534D3" w:rsidRPr="00341DF5" w:rsidRDefault="00F534D3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MySQL Database administration (Replication, Migration, backup and Recovery)</w:t>
      </w:r>
    </w:p>
    <w:p w14:paraId="04424E48" w14:textId="77777777" w:rsidR="001A58DE" w:rsidRPr="000C71C7" w:rsidRDefault="001A58D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rFonts w:ascii="Times New Roman" w:hAnsi="Times New Roman"/>
        </w:rPr>
      </w:pPr>
      <w:r w:rsidRPr="00341DF5">
        <w:rPr>
          <w:rFonts w:ascii="Times New Roman" w:hAnsi="Times New Roman"/>
          <w:sz w:val="24"/>
          <w:szCs w:val="24"/>
        </w:rPr>
        <w:lastRenderedPageBreak/>
        <w:t>Troubleshooting the Database activitie</w:t>
      </w:r>
      <w:r w:rsidRPr="000C71C7">
        <w:rPr>
          <w:rFonts w:ascii="Times New Roman" w:hAnsi="Times New Roman"/>
        </w:rPr>
        <w:t>s</w:t>
      </w:r>
      <w:r>
        <w:rPr>
          <w:rFonts w:ascii="Times New Roman" w:hAnsi="Times New Roman"/>
        </w:rPr>
        <w:t>.</w:t>
      </w:r>
    </w:p>
    <w:p w14:paraId="77CBA282" w14:textId="518AE6B6" w:rsidR="001A58DE" w:rsidRPr="001A58DE" w:rsidRDefault="001A58D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b/>
        </w:rPr>
      </w:pPr>
      <w:r w:rsidRPr="000C71C7">
        <w:rPr>
          <w:rFonts w:ascii="Times New Roman" w:hAnsi="Times New Roman"/>
          <w:sz w:val="24"/>
          <w:szCs w:val="24"/>
        </w:rPr>
        <w:t>Troubleshooting Database high CPU utilization issue</w:t>
      </w:r>
    </w:p>
    <w:p w14:paraId="58C1A8DC" w14:textId="509CD626" w:rsidR="001A58DE" w:rsidRPr="001A58DE" w:rsidRDefault="001A58D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b/>
        </w:rPr>
      </w:pPr>
      <w:r>
        <w:rPr>
          <w:rFonts w:ascii="Times New Roman" w:hAnsi="Times New Roman"/>
          <w:sz w:val="24"/>
          <w:szCs w:val="24"/>
        </w:rPr>
        <w:t>Upgrade, and patching of Database</w:t>
      </w:r>
    </w:p>
    <w:p w14:paraId="723445BC" w14:textId="77777777" w:rsidR="001A58DE" w:rsidRDefault="001A58D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Database Cluster Monitoring and Troubleshooting.</w:t>
      </w:r>
    </w:p>
    <w:p w14:paraId="2BD05F13" w14:textId="4FB84A5B" w:rsidR="001A58DE" w:rsidRPr="001A58DE" w:rsidRDefault="001A58D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b/>
        </w:rPr>
      </w:pPr>
      <w:r>
        <w:rPr>
          <w:rFonts w:ascii="Times New Roman" w:hAnsi="Times New Roman"/>
          <w:sz w:val="24"/>
          <w:szCs w:val="24"/>
        </w:rPr>
        <w:t>ASM monitoring and troubleshooting</w:t>
      </w:r>
    </w:p>
    <w:p w14:paraId="6C09523B" w14:textId="11154F52" w:rsidR="001A58DE" w:rsidRDefault="001A58DE" w:rsidP="00261213">
      <w:pPr>
        <w:pStyle w:val="NoSpacing"/>
        <w:widowControl w:val="0"/>
        <w:numPr>
          <w:ilvl w:val="0"/>
          <w:numId w:val="36"/>
        </w:numPr>
        <w:suppressAutoHyphens/>
        <w:jc w:val="both"/>
        <w:rPr>
          <w:b/>
        </w:rPr>
      </w:pPr>
      <w:r>
        <w:rPr>
          <w:rFonts w:ascii="Times New Roman" w:hAnsi="Times New Roman"/>
          <w:sz w:val="24"/>
          <w:szCs w:val="24"/>
        </w:rPr>
        <w:t>Few kinds of task related performance tuning</w:t>
      </w:r>
    </w:p>
    <w:p w14:paraId="44D85C2A" w14:textId="77777777" w:rsidR="00096053" w:rsidRDefault="00096053" w:rsidP="00096053">
      <w:pPr>
        <w:pStyle w:val="ListParagraph"/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</w:p>
    <w:p w14:paraId="5D6A0EC6" w14:textId="77777777" w:rsidR="00BF572C" w:rsidRPr="00096053" w:rsidRDefault="00BF572C" w:rsidP="00096053">
      <w:pPr>
        <w:pStyle w:val="ListParagraph"/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</w:p>
    <w:p w14:paraId="08FEC363" w14:textId="61563633" w:rsidR="002F110C" w:rsidRDefault="00B56C78" w:rsidP="00816ED0">
      <w:pPr>
        <w:tabs>
          <w:tab w:val="left" w:pos="761"/>
          <w:tab w:val="left" w:pos="2459"/>
        </w:tabs>
        <w:jc w:val="both"/>
        <w:rPr>
          <w:b/>
          <w:sz w:val="22"/>
          <w:szCs w:val="22"/>
        </w:rPr>
      </w:pPr>
      <w:r w:rsidRPr="00AE31B3">
        <w:rPr>
          <w:b/>
          <w:sz w:val="22"/>
          <w:szCs w:val="22"/>
        </w:rPr>
        <w:t>W</w:t>
      </w:r>
      <w:r>
        <w:rPr>
          <w:b/>
          <w:sz w:val="22"/>
          <w:szCs w:val="22"/>
        </w:rPr>
        <w:t>ork</w:t>
      </w:r>
      <w:r w:rsidR="00096053">
        <w:rPr>
          <w:b/>
          <w:sz w:val="22"/>
          <w:szCs w:val="22"/>
        </w:rPr>
        <w:t>ed</w:t>
      </w:r>
      <w:r>
        <w:rPr>
          <w:b/>
          <w:sz w:val="22"/>
          <w:szCs w:val="22"/>
        </w:rPr>
        <w:t xml:space="preserve"> as an </w:t>
      </w:r>
      <w:r w:rsidRPr="00AE31B3">
        <w:rPr>
          <w:b/>
          <w:sz w:val="22"/>
          <w:szCs w:val="22"/>
        </w:rPr>
        <w:t xml:space="preserve">Oracle DBA </w:t>
      </w:r>
      <w:r w:rsidR="00816ED0">
        <w:rPr>
          <w:b/>
          <w:sz w:val="22"/>
          <w:szCs w:val="22"/>
        </w:rPr>
        <w:t xml:space="preserve">at </w:t>
      </w:r>
      <w:r w:rsidR="004E4AC6">
        <w:rPr>
          <w:b/>
          <w:sz w:val="22"/>
          <w:szCs w:val="22"/>
        </w:rPr>
        <w:t>ACS</w:t>
      </w:r>
      <w:r w:rsidR="00D619D1">
        <w:rPr>
          <w:b/>
          <w:sz w:val="22"/>
          <w:szCs w:val="22"/>
        </w:rPr>
        <w:t xml:space="preserve">G </w:t>
      </w:r>
      <w:r w:rsidR="004E4AC6">
        <w:rPr>
          <w:b/>
          <w:sz w:val="22"/>
          <w:szCs w:val="22"/>
        </w:rPr>
        <w:t>Corp</w:t>
      </w:r>
      <w:r w:rsidR="00816ED0">
        <w:rPr>
          <w:b/>
          <w:sz w:val="22"/>
          <w:szCs w:val="22"/>
        </w:rPr>
        <w:t xml:space="preserve">, </w:t>
      </w:r>
      <w:r w:rsidR="001155B4">
        <w:rPr>
          <w:b/>
          <w:sz w:val="22"/>
          <w:szCs w:val="22"/>
        </w:rPr>
        <w:t xml:space="preserve">from </w:t>
      </w:r>
      <w:r w:rsidR="002F110C">
        <w:rPr>
          <w:b/>
          <w:sz w:val="22"/>
          <w:szCs w:val="22"/>
        </w:rPr>
        <w:t>Oct</w:t>
      </w:r>
      <w:r w:rsidR="005240FD">
        <w:rPr>
          <w:b/>
          <w:sz w:val="22"/>
          <w:szCs w:val="22"/>
        </w:rPr>
        <w:t xml:space="preserve"> 03,</w:t>
      </w:r>
      <w:r w:rsidR="002F110C">
        <w:rPr>
          <w:b/>
          <w:sz w:val="22"/>
          <w:szCs w:val="22"/>
        </w:rPr>
        <w:t xml:space="preserve"> </w:t>
      </w:r>
      <w:proofErr w:type="gramStart"/>
      <w:r w:rsidR="002F110C">
        <w:rPr>
          <w:b/>
          <w:sz w:val="22"/>
          <w:szCs w:val="22"/>
        </w:rPr>
        <w:t>2016</w:t>
      </w:r>
      <w:proofErr w:type="gramEnd"/>
      <w:r w:rsidR="00096053">
        <w:rPr>
          <w:b/>
          <w:sz w:val="22"/>
          <w:szCs w:val="22"/>
        </w:rPr>
        <w:t xml:space="preserve"> to Dec</w:t>
      </w:r>
      <w:r w:rsidR="005240FD">
        <w:rPr>
          <w:b/>
          <w:sz w:val="22"/>
          <w:szCs w:val="22"/>
        </w:rPr>
        <w:t xml:space="preserve"> 26,</w:t>
      </w:r>
      <w:r w:rsidR="00096053">
        <w:rPr>
          <w:b/>
          <w:sz w:val="22"/>
          <w:szCs w:val="22"/>
        </w:rPr>
        <w:t xml:space="preserve"> 2019</w:t>
      </w:r>
      <w:r w:rsidR="002F110C">
        <w:rPr>
          <w:b/>
          <w:sz w:val="22"/>
          <w:szCs w:val="22"/>
        </w:rPr>
        <w:t>.</w:t>
      </w:r>
    </w:p>
    <w:p w14:paraId="4F34D4E3" w14:textId="77777777" w:rsidR="00DB16FC" w:rsidRDefault="00DB16FC" w:rsidP="00816ED0">
      <w:pPr>
        <w:jc w:val="both"/>
        <w:rPr>
          <w:b/>
          <w:bCs/>
          <w:color w:val="1C1C1C"/>
          <w:sz w:val="22"/>
          <w:szCs w:val="22"/>
          <w:u w:val="single"/>
        </w:rPr>
      </w:pPr>
      <w:r w:rsidRPr="00AE31B3">
        <w:rPr>
          <w:b/>
          <w:bCs/>
          <w:color w:val="1C1C1C"/>
          <w:sz w:val="22"/>
          <w:szCs w:val="22"/>
          <w:u w:val="single"/>
        </w:rPr>
        <w:t>Roles &amp; Responsibilities</w:t>
      </w:r>
    </w:p>
    <w:p w14:paraId="38D7F6E9" w14:textId="77777777" w:rsidR="00664414" w:rsidRPr="00341DF5" w:rsidRDefault="00664414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341DF5">
        <w:rPr>
          <w:rFonts w:ascii="Times New Roman" w:hAnsi="Times New Roman"/>
          <w:sz w:val="24"/>
          <w:szCs w:val="24"/>
        </w:rPr>
        <w:t>Direct interaction with client</w:t>
      </w:r>
      <w:r w:rsidR="001155B4">
        <w:rPr>
          <w:rFonts w:ascii="Times New Roman" w:hAnsi="Times New Roman"/>
          <w:sz w:val="24"/>
          <w:szCs w:val="24"/>
        </w:rPr>
        <w:t>.</w:t>
      </w:r>
    </w:p>
    <w:p w14:paraId="50281871" w14:textId="77777777" w:rsidR="00341DF5" w:rsidRPr="00341DF5" w:rsidRDefault="00341DF5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341DF5">
        <w:rPr>
          <w:rFonts w:ascii="Times New Roman" w:hAnsi="Times New Roman"/>
          <w:sz w:val="24"/>
          <w:szCs w:val="24"/>
        </w:rPr>
        <w:t>Coordination with support/development team</w:t>
      </w:r>
      <w:r w:rsidR="001155B4">
        <w:rPr>
          <w:rFonts w:ascii="Times New Roman" w:hAnsi="Times New Roman"/>
          <w:sz w:val="24"/>
          <w:szCs w:val="24"/>
        </w:rPr>
        <w:t>.</w:t>
      </w:r>
    </w:p>
    <w:p w14:paraId="2D3E920D" w14:textId="77777777" w:rsidR="000C71C7" w:rsidRPr="000C71C7" w:rsidRDefault="000C71C7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</w:rPr>
      </w:pPr>
      <w:r w:rsidRPr="000C71C7">
        <w:rPr>
          <w:rFonts w:ascii="Times New Roman" w:hAnsi="Times New Roman"/>
        </w:rPr>
        <w:t>Database Monitoring -   24*7 monitoring of production database server</w:t>
      </w:r>
      <w:r w:rsidR="001155B4">
        <w:rPr>
          <w:rFonts w:ascii="Times New Roman" w:hAnsi="Times New Roman"/>
        </w:rPr>
        <w:t>.</w:t>
      </w:r>
    </w:p>
    <w:p w14:paraId="4428CCDA" w14:textId="77777777" w:rsidR="00DB16FC" w:rsidRPr="000C71C7" w:rsidRDefault="00DB16FC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</w:rPr>
      </w:pPr>
      <w:r w:rsidRPr="00341DF5">
        <w:rPr>
          <w:rFonts w:ascii="Times New Roman" w:hAnsi="Times New Roman"/>
          <w:sz w:val="24"/>
          <w:szCs w:val="24"/>
        </w:rPr>
        <w:t>Troubleshooting the Database activitie</w:t>
      </w:r>
      <w:r w:rsidRPr="000C71C7">
        <w:rPr>
          <w:rFonts w:ascii="Times New Roman" w:hAnsi="Times New Roman"/>
        </w:rPr>
        <w:t>s</w:t>
      </w:r>
      <w:r w:rsidR="001155B4">
        <w:rPr>
          <w:rFonts w:ascii="Times New Roman" w:hAnsi="Times New Roman"/>
        </w:rPr>
        <w:t>.</w:t>
      </w:r>
    </w:p>
    <w:p w14:paraId="1297EC57" w14:textId="77777777" w:rsidR="00341DF5" w:rsidRDefault="00341DF5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341DF5">
        <w:rPr>
          <w:rFonts w:ascii="Times New Roman" w:hAnsi="Times New Roman"/>
          <w:sz w:val="24"/>
          <w:szCs w:val="24"/>
        </w:rPr>
        <w:t xml:space="preserve">Managing tablespaces and datafiles, </w:t>
      </w:r>
      <w:r w:rsidR="001155B4">
        <w:rPr>
          <w:rFonts w:ascii="Times New Roman" w:hAnsi="Times New Roman"/>
          <w:sz w:val="24"/>
          <w:szCs w:val="24"/>
        </w:rPr>
        <w:t>O</w:t>
      </w:r>
      <w:r w:rsidRPr="00341DF5">
        <w:rPr>
          <w:rFonts w:ascii="Times New Roman" w:hAnsi="Times New Roman"/>
          <w:sz w:val="24"/>
          <w:szCs w:val="24"/>
        </w:rPr>
        <w:t>bject sizing as well as monitoring database usage and growth</w:t>
      </w:r>
      <w:r w:rsidR="001155B4">
        <w:rPr>
          <w:rFonts w:ascii="Times New Roman" w:hAnsi="Times New Roman"/>
          <w:sz w:val="24"/>
          <w:szCs w:val="24"/>
        </w:rPr>
        <w:t>.</w:t>
      </w:r>
    </w:p>
    <w:p w14:paraId="74DCCB7F" w14:textId="77777777" w:rsidR="00341DF5" w:rsidRPr="00341DF5" w:rsidRDefault="00341DF5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341DF5">
        <w:rPr>
          <w:rFonts w:ascii="Times New Roman" w:hAnsi="Times New Roman"/>
          <w:sz w:val="24"/>
          <w:szCs w:val="24"/>
        </w:rPr>
        <w:t>Managing tablespaces, user profiles, indexes, storage parameters</w:t>
      </w:r>
      <w:r w:rsidR="001155B4">
        <w:rPr>
          <w:rFonts w:ascii="Times New Roman" w:hAnsi="Times New Roman"/>
          <w:sz w:val="24"/>
          <w:szCs w:val="24"/>
        </w:rPr>
        <w:t>.</w:t>
      </w:r>
    </w:p>
    <w:p w14:paraId="53ED32C2" w14:textId="77777777" w:rsidR="00664414" w:rsidRPr="00341DF5" w:rsidRDefault="00664414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341DF5">
        <w:rPr>
          <w:rFonts w:ascii="Times New Roman" w:hAnsi="Times New Roman"/>
          <w:sz w:val="24"/>
          <w:szCs w:val="24"/>
        </w:rPr>
        <w:t xml:space="preserve">Monitoring workload on Production, Restricting Users, </w:t>
      </w:r>
      <w:r w:rsidR="001155B4" w:rsidRPr="00341DF5">
        <w:rPr>
          <w:rFonts w:ascii="Times New Roman" w:hAnsi="Times New Roman"/>
          <w:sz w:val="24"/>
          <w:szCs w:val="24"/>
        </w:rPr>
        <w:t>and Oracle</w:t>
      </w:r>
      <w:r w:rsidRPr="00341DF5">
        <w:rPr>
          <w:rFonts w:ascii="Times New Roman" w:hAnsi="Times New Roman"/>
          <w:sz w:val="24"/>
          <w:szCs w:val="24"/>
        </w:rPr>
        <w:t xml:space="preserve"> user quota management</w:t>
      </w:r>
      <w:r w:rsidR="001155B4">
        <w:rPr>
          <w:rFonts w:ascii="Times New Roman" w:hAnsi="Times New Roman"/>
          <w:sz w:val="24"/>
          <w:szCs w:val="24"/>
        </w:rPr>
        <w:t>.</w:t>
      </w:r>
    </w:p>
    <w:p w14:paraId="4DC11E1C" w14:textId="77777777" w:rsidR="00DB16FC" w:rsidRPr="00341DF5" w:rsidRDefault="001155B4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Creating PL/SQL procedures</w:t>
      </w:r>
      <w:r w:rsidR="00DB16FC" w:rsidRPr="00341DF5">
        <w:rPr>
          <w:rFonts w:ascii="Times New Roman" w:hAnsi="Times New Roman"/>
          <w:sz w:val="24"/>
          <w:szCs w:val="24"/>
        </w:rPr>
        <w:t xml:space="preserve">, triggers and </w:t>
      </w:r>
      <w:proofErr w:type="gramStart"/>
      <w:r w:rsidR="00DB16FC" w:rsidRPr="00341DF5">
        <w:rPr>
          <w:rFonts w:ascii="Times New Roman" w:hAnsi="Times New Roman"/>
          <w:sz w:val="24"/>
          <w:szCs w:val="24"/>
        </w:rPr>
        <w:t>function</w:t>
      </w:r>
      <w:proofErr w:type="gramEnd"/>
      <w:r w:rsidR="00DB16FC" w:rsidRPr="00341DF5">
        <w:rPr>
          <w:rFonts w:ascii="Times New Roman" w:hAnsi="Times New Roman"/>
          <w:sz w:val="24"/>
          <w:szCs w:val="24"/>
        </w:rPr>
        <w:t xml:space="preserve"> for handling cumbersome tasks</w:t>
      </w:r>
      <w:r w:rsidR="00341DF5" w:rsidRPr="00341DF5">
        <w:rPr>
          <w:rFonts w:ascii="Times New Roman" w:hAnsi="Times New Roman"/>
          <w:sz w:val="24"/>
          <w:szCs w:val="24"/>
        </w:rPr>
        <w:t xml:space="preserve"> if required.</w:t>
      </w:r>
    </w:p>
    <w:p w14:paraId="3C258845" w14:textId="77777777" w:rsidR="00DB16FC" w:rsidRPr="00341DF5" w:rsidRDefault="00DB16FC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341DF5">
        <w:rPr>
          <w:rFonts w:ascii="Times New Roman" w:hAnsi="Times New Roman"/>
          <w:sz w:val="24"/>
          <w:szCs w:val="24"/>
        </w:rPr>
        <w:t>Scheduling database activities</w:t>
      </w:r>
      <w:r w:rsidR="00341DF5">
        <w:rPr>
          <w:rFonts w:ascii="Times New Roman" w:hAnsi="Times New Roman"/>
          <w:sz w:val="24"/>
          <w:szCs w:val="24"/>
        </w:rPr>
        <w:t xml:space="preserve"> using cronjob</w:t>
      </w:r>
      <w:r w:rsidR="00342084">
        <w:rPr>
          <w:rFonts w:ascii="Times New Roman" w:hAnsi="Times New Roman"/>
          <w:sz w:val="24"/>
          <w:szCs w:val="24"/>
        </w:rPr>
        <w:t xml:space="preserve"> and DBMS Scheduler</w:t>
      </w:r>
      <w:r w:rsidRPr="00341DF5">
        <w:rPr>
          <w:rFonts w:ascii="Times New Roman" w:hAnsi="Times New Roman"/>
          <w:sz w:val="24"/>
          <w:szCs w:val="24"/>
        </w:rPr>
        <w:t>.</w:t>
      </w:r>
    </w:p>
    <w:p w14:paraId="4B1A4843" w14:textId="3D517201" w:rsidR="00342084" w:rsidRPr="00341DF5" w:rsidRDefault="00261213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Supporting MySQL Database </w:t>
      </w:r>
    </w:p>
    <w:p w14:paraId="4A531638" w14:textId="77777777" w:rsidR="00341DF5" w:rsidRPr="00341DF5" w:rsidRDefault="00341DF5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AU"/>
        </w:rPr>
        <w:t>Performing Flashback whenever logical or user error occurs.</w:t>
      </w:r>
    </w:p>
    <w:p w14:paraId="1CFB5D92" w14:textId="7E482B30" w:rsidR="00DB16FC" w:rsidRPr="00613CF1" w:rsidRDefault="001155B4" w:rsidP="00261213">
      <w:pPr>
        <w:pStyle w:val="NoSpacing"/>
        <w:widowControl w:val="0"/>
        <w:numPr>
          <w:ilvl w:val="0"/>
          <w:numId w:val="37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Golden Gate </w:t>
      </w:r>
      <w:r w:rsidR="00613CF1">
        <w:rPr>
          <w:rFonts w:ascii="Times New Roman" w:hAnsi="Times New Roman"/>
          <w:sz w:val="24"/>
          <w:szCs w:val="24"/>
        </w:rPr>
        <w:t>administration.</w:t>
      </w:r>
    </w:p>
    <w:p w14:paraId="724172F1" w14:textId="788F57C4" w:rsidR="00DB16FC" w:rsidRDefault="00DB16FC" w:rsidP="00261213">
      <w:pPr>
        <w:pStyle w:val="NoSpacing"/>
        <w:widowControl w:val="0"/>
        <w:suppressAutoHyphens/>
        <w:ind w:left="360"/>
        <w:jc w:val="both"/>
        <w:rPr>
          <w:rFonts w:ascii="Times New Roman" w:hAnsi="Times New Roman"/>
          <w:sz w:val="24"/>
          <w:szCs w:val="24"/>
        </w:rPr>
      </w:pPr>
    </w:p>
    <w:p w14:paraId="62514B14" w14:textId="77777777" w:rsidR="00BF572C" w:rsidRPr="00341DF5" w:rsidRDefault="00BF572C" w:rsidP="00261213">
      <w:pPr>
        <w:pStyle w:val="NoSpacing"/>
        <w:widowControl w:val="0"/>
        <w:suppressAutoHyphens/>
        <w:ind w:left="360"/>
        <w:jc w:val="both"/>
        <w:rPr>
          <w:rFonts w:ascii="Times New Roman" w:hAnsi="Times New Roman"/>
          <w:sz w:val="24"/>
          <w:szCs w:val="24"/>
        </w:rPr>
      </w:pPr>
    </w:p>
    <w:p w14:paraId="5957BA3E" w14:textId="0A8740E7" w:rsidR="00D05E2B" w:rsidRPr="004B3DB2" w:rsidRDefault="008035DF" w:rsidP="004B3DB2">
      <w:pPr>
        <w:rPr>
          <w:b/>
          <w:bCs/>
          <w:color w:val="1C1C1C"/>
          <w:sz w:val="22"/>
          <w:szCs w:val="22"/>
          <w:u w:val="single"/>
        </w:rPr>
      </w:pPr>
      <w:r w:rsidRPr="00AE31B3">
        <w:rPr>
          <w:b/>
          <w:sz w:val="22"/>
          <w:szCs w:val="22"/>
        </w:rPr>
        <w:t>W</w:t>
      </w:r>
      <w:r w:rsidR="00341DF5">
        <w:rPr>
          <w:b/>
          <w:sz w:val="22"/>
          <w:szCs w:val="22"/>
        </w:rPr>
        <w:t>orked</w:t>
      </w:r>
      <w:r w:rsidR="003F09B5">
        <w:rPr>
          <w:b/>
          <w:sz w:val="22"/>
          <w:szCs w:val="22"/>
        </w:rPr>
        <w:t xml:space="preserve"> as an </w:t>
      </w:r>
      <w:r w:rsidR="00D05E2B" w:rsidRPr="00AE31B3">
        <w:rPr>
          <w:b/>
          <w:sz w:val="22"/>
          <w:szCs w:val="22"/>
        </w:rPr>
        <w:t>Oracle DBA with</w:t>
      </w:r>
      <w:r w:rsidR="00C64421">
        <w:rPr>
          <w:b/>
          <w:sz w:val="22"/>
          <w:szCs w:val="22"/>
        </w:rPr>
        <w:t xml:space="preserve"> Primologic Sys</w:t>
      </w:r>
      <w:r w:rsidR="00DB16FC">
        <w:rPr>
          <w:b/>
          <w:sz w:val="22"/>
          <w:szCs w:val="22"/>
        </w:rPr>
        <w:t xml:space="preserve">tems Pvt. Ltd., from May 25, </w:t>
      </w:r>
      <w:proofErr w:type="gramStart"/>
      <w:r w:rsidR="00816ED0">
        <w:rPr>
          <w:b/>
          <w:sz w:val="22"/>
          <w:szCs w:val="22"/>
        </w:rPr>
        <w:t>2015</w:t>
      </w:r>
      <w:proofErr w:type="gramEnd"/>
      <w:r w:rsidR="00816ED0">
        <w:rPr>
          <w:b/>
          <w:sz w:val="22"/>
          <w:szCs w:val="22"/>
        </w:rPr>
        <w:t xml:space="preserve"> to</w:t>
      </w:r>
      <w:r w:rsidR="00DB16FC">
        <w:rPr>
          <w:b/>
          <w:sz w:val="22"/>
          <w:szCs w:val="22"/>
        </w:rPr>
        <w:t xml:space="preserve"> Sept 30, 2016</w:t>
      </w:r>
      <w:r w:rsidR="00BA67B8" w:rsidRPr="00AE31B3">
        <w:rPr>
          <w:b/>
          <w:sz w:val="22"/>
          <w:szCs w:val="22"/>
        </w:rPr>
        <w:t>.</w:t>
      </w:r>
    </w:p>
    <w:p w14:paraId="1590C92C" w14:textId="77777777" w:rsidR="00D05E2B" w:rsidRPr="00AE31B3" w:rsidRDefault="00D05E2B" w:rsidP="00816ED0">
      <w:pPr>
        <w:jc w:val="both"/>
        <w:rPr>
          <w:b/>
          <w:bCs/>
          <w:color w:val="1C1C1C"/>
          <w:sz w:val="22"/>
          <w:szCs w:val="22"/>
          <w:u w:val="single"/>
        </w:rPr>
      </w:pPr>
      <w:r w:rsidRPr="00AE31B3">
        <w:rPr>
          <w:b/>
          <w:bCs/>
          <w:color w:val="1C1C1C"/>
          <w:sz w:val="22"/>
          <w:szCs w:val="22"/>
          <w:u w:val="single"/>
        </w:rPr>
        <w:t>Roles &amp; Responsibilities</w:t>
      </w:r>
    </w:p>
    <w:p w14:paraId="6E825EFE" w14:textId="77777777" w:rsidR="00D05E2B" w:rsidRPr="00261213" w:rsidRDefault="00D05E2B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Installation and Configuration of Oracle 1</w:t>
      </w:r>
      <w:r w:rsidR="007F6640" w:rsidRPr="00261213">
        <w:rPr>
          <w:rFonts w:ascii="Times New Roman" w:hAnsi="Times New Roman"/>
          <w:sz w:val="24"/>
          <w:szCs w:val="24"/>
          <w:lang w:val="en-AU"/>
        </w:rPr>
        <w:t>1</w:t>
      </w:r>
      <w:r w:rsidRPr="00261213">
        <w:rPr>
          <w:rFonts w:ascii="Times New Roman" w:hAnsi="Times New Roman"/>
          <w:sz w:val="24"/>
          <w:szCs w:val="24"/>
          <w:lang w:val="en-AU"/>
        </w:rPr>
        <w:t xml:space="preserve">g on </w:t>
      </w:r>
      <w:r w:rsidR="001155B4" w:rsidRPr="00261213">
        <w:rPr>
          <w:rFonts w:ascii="Times New Roman" w:hAnsi="Times New Roman"/>
          <w:sz w:val="24"/>
          <w:szCs w:val="24"/>
          <w:lang w:val="en-AU"/>
        </w:rPr>
        <w:t>Linux/</w:t>
      </w:r>
      <w:r w:rsidRPr="00261213">
        <w:rPr>
          <w:rFonts w:ascii="Times New Roman" w:hAnsi="Times New Roman"/>
          <w:sz w:val="24"/>
          <w:szCs w:val="24"/>
          <w:lang w:val="en-AU"/>
        </w:rPr>
        <w:t>Unix</w:t>
      </w:r>
      <w:r w:rsidR="001155B4" w:rsidRPr="00261213">
        <w:rPr>
          <w:rFonts w:ascii="Times New Roman" w:hAnsi="Times New Roman"/>
          <w:sz w:val="24"/>
          <w:szCs w:val="24"/>
          <w:lang w:val="en-AU"/>
        </w:rPr>
        <w:t>.</w:t>
      </w:r>
    </w:p>
    <w:p w14:paraId="1A833774" w14:textId="77777777" w:rsidR="009C3561" w:rsidRPr="00261213" w:rsidRDefault="009C3561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Performing technical analysis and troubleshooting on complex database problems</w:t>
      </w:r>
      <w:r w:rsidR="00816ED0" w:rsidRPr="00261213">
        <w:rPr>
          <w:rFonts w:ascii="Times New Roman" w:hAnsi="Times New Roman"/>
          <w:sz w:val="24"/>
          <w:szCs w:val="24"/>
          <w:lang w:val="en-AU"/>
        </w:rPr>
        <w:t xml:space="preserve"> and monitoring</w:t>
      </w:r>
      <w:r w:rsidR="001155B4" w:rsidRPr="00261213">
        <w:rPr>
          <w:rFonts w:ascii="Times New Roman" w:hAnsi="Times New Roman"/>
          <w:sz w:val="24"/>
          <w:szCs w:val="24"/>
          <w:lang w:val="en-AU"/>
        </w:rPr>
        <w:t>.</w:t>
      </w:r>
    </w:p>
    <w:p w14:paraId="36F31650" w14:textId="77777777" w:rsidR="009C3561" w:rsidRPr="00261213" w:rsidRDefault="009C3561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Establishing all database instances (i.e., testing, production, training, demo) to support the various phases of the implementation</w:t>
      </w:r>
      <w:r w:rsidR="001155B4" w:rsidRPr="00261213">
        <w:rPr>
          <w:rFonts w:ascii="Times New Roman" w:hAnsi="Times New Roman"/>
          <w:sz w:val="24"/>
          <w:szCs w:val="24"/>
          <w:lang w:val="en-AU"/>
        </w:rPr>
        <w:t>.</w:t>
      </w:r>
    </w:p>
    <w:p w14:paraId="26ABC53E" w14:textId="77777777" w:rsidR="00D05E2B" w:rsidRPr="00261213" w:rsidRDefault="00D05E2B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Mana</w:t>
      </w:r>
      <w:r w:rsidR="003F09B5" w:rsidRPr="00261213">
        <w:rPr>
          <w:rFonts w:ascii="Times New Roman" w:hAnsi="Times New Roman"/>
          <w:sz w:val="24"/>
          <w:szCs w:val="24"/>
          <w:lang w:val="en-AU"/>
        </w:rPr>
        <w:t xml:space="preserve">ging </w:t>
      </w:r>
      <w:r w:rsidRPr="00261213">
        <w:rPr>
          <w:rFonts w:ascii="Times New Roman" w:hAnsi="Times New Roman"/>
          <w:sz w:val="24"/>
          <w:szCs w:val="24"/>
          <w:lang w:val="en-AU"/>
        </w:rPr>
        <w:t>tablespace</w:t>
      </w:r>
      <w:r w:rsidR="003F09B5" w:rsidRPr="00261213">
        <w:rPr>
          <w:rFonts w:ascii="Times New Roman" w:hAnsi="Times New Roman"/>
          <w:sz w:val="24"/>
          <w:szCs w:val="24"/>
          <w:lang w:val="en-AU"/>
        </w:rPr>
        <w:t xml:space="preserve">s and </w:t>
      </w:r>
      <w:r w:rsidR="001155B4" w:rsidRPr="00261213">
        <w:rPr>
          <w:rFonts w:ascii="Times New Roman" w:hAnsi="Times New Roman"/>
          <w:sz w:val="24"/>
          <w:szCs w:val="24"/>
          <w:lang w:val="en-AU"/>
        </w:rPr>
        <w:t>datafiles, O</w:t>
      </w:r>
      <w:r w:rsidR="003F09B5" w:rsidRPr="00261213">
        <w:rPr>
          <w:rFonts w:ascii="Times New Roman" w:hAnsi="Times New Roman"/>
          <w:sz w:val="24"/>
          <w:szCs w:val="24"/>
          <w:lang w:val="en-AU"/>
        </w:rPr>
        <w:t xml:space="preserve">bject sizing </w:t>
      </w:r>
      <w:r w:rsidRPr="00261213">
        <w:rPr>
          <w:rFonts w:ascii="Times New Roman" w:hAnsi="Times New Roman"/>
          <w:sz w:val="24"/>
          <w:szCs w:val="24"/>
          <w:lang w:val="en-AU"/>
        </w:rPr>
        <w:t>as well as monitoring database usage and growth.</w:t>
      </w:r>
    </w:p>
    <w:p w14:paraId="26BAAE9F" w14:textId="77777777" w:rsidR="00F94B47" w:rsidRPr="00261213" w:rsidRDefault="00F94B47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Perform the clone Database using cold backup and RMAN as per the need.</w:t>
      </w:r>
    </w:p>
    <w:p w14:paraId="62C9CE18" w14:textId="77777777" w:rsidR="00D05E2B" w:rsidRPr="00261213" w:rsidRDefault="00D05E2B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 xml:space="preserve">Managing </w:t>
      </w:r>
      <w:r w:rsidR="00816ED0" w:rsidRPr="00261213">
        <w:rPr>
          <w:rFonts w:ascii="Times New Roman" w:hAnsi="Times New Roman"/>
          <w:sz w:val="24"/>
          <w:szCs w:val="24"/>
          <w:lang w:val="en-AU"/>
        </w:rPr>
        <w:t>users, roles, user profiles.</w:t>
      </w:r>
    </w:p>
    <w:p w14:paraId="72F461BB" w14:textId="77777777" w:rsidR="00D05E2B" w:rsidRPr="00261213" w:rsidRDefault="00D05E2B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Re</w:t>
      </w:r>
      <w:r w:rsidR="00C64421" w:rsidRPr="00261213">
        <w:rPr>
          <w:rFonts w:ascii="Times New Roman" w:hAnsi="Times New Roman"/>
          <w:sz w:val="24"/>
          <w:szCs w:val="24"/>
          <w:lang w:val="en-AU"/>
        </w:rPr>
        <w:t>sponsible for creating user logo</w:t>
      </w:r>
      <w:r w:rsidRPr="00261213">
        <w:rPr>
          <w:rFonts w:ascii="Times New Roman" w:hAnsi="Times New Roman"/>
          <w:sz w:val="24"/>
          <w:szCs w:val="24"/>
          <w:lang w:val="en-AU"/>
        </w:rPr>
        <w:t>ns and managing user accounts.</w:t>
      </w:r>
    </w:p>
    <w:p w14:paraId="24563C2B" w14:textId="77777777" w:rsidR="00D05E2B" w:rsidRPr="00261213" w:rsidRDefault="003F09B5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Monitor</w:t>
      </w:r>
      <w:r w:rsidR="00816ED0" w:rsidRPr="00261213">
        <w:rPr>
          <w:rFonts w:ascii="Times New Roman" w:hAnsi="Times New Roman"/>
          <w:sz w:val="24"/>
          <w:szCs w:val="24"/>
          <w:lang w:val="en-AU"/>
        </w:rPr>
        <w:t>ing, alert notification, a</w:t>
      </w:r>
      <w:r w:rsidR="00D05E2B" w:rsidRPr="00261213">
        <w:rPr>
          <w:rFonts w:ascii="Times New Roman" w:hAnsi="Times New Roman"/>
          <w:sz w:val="24"/>
          <w:szCs w:val="24"/>
          <w:lang w:val="en-AU"/>
        </w:rPr>
        <w:t>nd plan for f</w:t>
      </w:r>
      <w:r w:rsidRPr="00261213">
        <w:rPr>
          <w:rFonts w:ascii="Times New Roman" w:hAnsi="Times New Roman"/>
          <w:sz w:val="24"/>
          <w:szCs w:val="24"/>
          <w:lang w:val="en-AU"/>
        </w:rPr>
        <w:t xml:space="preserve">uture availability of </w:t>
      </w:r>
      <w:r w:rsidR="00816ED0" w:rsidRPr="00261213">
        <w:rPr>
          <w:rFonts w:ascii="Times New Roman" w:hAnsi="Times New Roman"/>
          <w:sz w:val="24"/>
          <w:szCs w:val="24"/>
          <w:lang w:val="en-AU"/>
        </w:rPr>
        <w:t xml:space="preserve">Database, its performance and </w:t>
      </w:r>
      <w:r w:rsidRPr="00261213">
        <w:rPr>
          <w:rFonts w:ascii="Times New Roman" w:hAnsi="Times New Roman"/>
          <w:sz w:val="24"/>
          <w:szCs w:val="24"/>
          <w:lang w:val="en-AU"/>
        </w:rPr>
        <w:t xml:space="preserve">storage for </w:t>
      </w:r>
      <w:r w:rsidR="00D05E2B" w:rsidRPr="00261213">
        <w:rPr>
          <w:rFonts w:ascii="Times New Roman" w:hAnsi="Times New Roman"/>
          <w:sz w:val="24"/>
          <w:szCs w:val="24"/>
          <w:lang w:val="en-AU"/>
        </w:rPr>
        <w:t xml:space="preserve">users </w:t>
      </w:r>
      <w:r w:rsidRPr="00261213">
        <w:rPr>
          <w:rFonts w:ascii="Times New Roman" w:hAnsi="Times New Roman"/>
          <w:sz w:val="24"/>
          <w:szCs w:val="24"/>
          <w:lang w:val="en-AU"/>
        </w:rPr>
        <w:t xml:space="preserve">as well as </w:t>
      </w:r>
      <w:r w:rsidR="00D05E2B" w:rsidRPr="00261213">
        <w:rPr>
          <w:rFonts w:ascii="Times New Roman" w:hAnsi="Times New Roman"/>
          <w:sz w:val="24"/>
          <w:szCs w:val="24"/>
          <w:lang w:val="en-AU"/>
        </w:rPr>
        <w:t>tablespaces.</w:t>
      </w:r>
    </w:p>
    <w:p w14:paraId="1B4F1391" w14:textId="67C53820" w:rsidR="00D05E2B" w:rsidRPr="00261213" w:rsidRDefault="00D05E2B" w:rsidP="00261213">
      <w:pPr>
        <w:pStyle w:val="NoSpacing"/>
        <w:widowControl w:val="0"/>
        <w:numPr>
          <w:ilvl w:val="0"/>
          <w:numId w:val="38"/>
        </w:numPr>
        <w:suppressAutoHyphens/>
        <w:jc w:val="both"/>
        <w:rPr>
          <w:rFonts w:ascii="Times New Roman" w:hAnsi="Times New Roman"/>
          <w:sz w:val="24"/>
          <w:szCs w:val="24"/>
          <w:lang w:val="en-AU"/>
        </w:rPr>
      </w:pPr>
      <w:r w:rsidRPr="00261213">
        <w:rPr>
          <w:rFonts w:ascii="Times New Roman" w:hAnsi="Times New Roman"/>
          <w:sz w:val="24"/>
          <w:szCs w:val="24"/>
          <w:lang w:val="en-AU"/>
        </w:rPr>
        <w:t>Backup and Recovery strategi</w:t>
      </w:r>
      <w:r w:rsidR="00C64421" w:rsidRPr="00261213">
        <w:rPr>
          <w:rFonts w:ascii="Times New Roman" w:hAnsi="Times New Roman"/>
          <w:sz w:val="24"/>
          <w:szCs w:val="24"/>
          <w:lang w:val="en-AU"/>
        </w:rPr>
        <w:t xml:space="preserve">es for Oracle database using </w:t>
      </w:r>
      <w:r w:rsidRPr="00261213">
        <w:rPr>
          <w:rFonts w:ascii="Times New Roman" w:hAnsi="Times New Roman"/>
          <w:sz w:val="24"/>
          <w:szCs w:val="24"/>
          <w:lang w:val="en-AU"/>
        </w:rPr>
        <w:t>exp</w:t>
      </w:r>
      <w:r w:rsidR="00C64421" w:rsidRPr="00261213">
        <w:rPr>
          <w:rFonts w:ascii="Times New Roman" w:hAnsi="Times New Roman"/>
          <w:sz w:val="24"/>
          <w:szCs w:val="24"/>
          <w:lang w:val="en-AU"/>
        </w:rPr>
        <w:t>dp</w:t>
      </w:r>
      <w:r w:rsidRPr="00261213">
        <w:rPr>
          <w:rFonts w:ascii="Times New Roman" w:hAnsi="Times New Roman"/>
          <w:sz w:val="24"/>
          <w:szCs w:val="24"/>
          <w:lang w:val="en-AU"/>
        </w:rPr>
        <w:t>/imp</w:t>
      </w:r>
      <w:r w:rsidR="00C64421" w:rsidRPr="00261213">
        <w:rPr>
          <w:rFonts w:ascii="Times New Roman" w:hAnsi="Times New Roman"/>
          <w:sz w:val="24"/>
          <w:szCs w:val="24"/>
          <w:lang w:val="en-AU"/>
        </w:rPr>
        <w:t>dp, User Managed backup and recovery,</w:t>
      </w:r>
      <w:r w:rsidR="00AF4705" w:rsidRPr="00261213">
        <w:rPr>
          <w:rFonts w:ascii="Times New Roman" w:hAnsi="Times New Roman"/>
          <w:sz w:val="24"/>
          <w:szCs w:val="24"/>
          <w:lang w:val="en-AU"/>
        </w:rPr>
        <w:t xml:space="preserve"> </w:t>
      </w:r>
      <w:r w:rsidR="008A5C8C" w:rsidRPr="00261213">
        <w:rPr>
          <w:rFonts w:ascii="Times New Roman" w:hAnsi="Times New Roman"/>
          <w:sz w:val="24"/>
          <w:szCs w:val="24"/>
          <w:lang w:val="en-AU"/>
        </w:rPr>
        <w:t xml:space="preserve">and RMAN </w:t>
      </w:r>
      <w:r w:rsidRPr="00261213">
        <w:rPr>
          <w:rFonts w:ascii="Times New Roman" w:hAnsi="Times New Roman"/>
          <w:sz w:val="24"/>
          <w:szCs w:val="24"/>
          <w:lang w:val="en-AU"/>
        </w:rPr>
        <w:t>backups</w:t>
      </w:r>
      <w:r w:rsidR="00C64421" w:rsidRPr="00261213">
        <w:rPr>
          <w:rFonts w:ascii="Times New Roman" w:hAnsi="Times New Roman"/>
          <w:sz w:val="24"/>
          <w:szCs w:val="24"/>
          <w:lang w:val="en-AU"/>
        </w:rPr>
        <w:t xml:space="preserve"> and recovery</w:t>
      </w:r>
      <w:r w:rsidRPr="00261213">
        <w:rPr>
          <w:rFonts w:ascii="Times New Roman" w:hAnsi="Times New Roman"/>
          <w:sz w:val="24"/>
          <w:szCs w:val="24"/>
          <w:lang w:val="en-AU"/>
        </w:rPr>
        <w:t>.</w:t>
      </w:r>
    </w:p>
    <w:p w14:paraId="5070D5C6" w14:textId="13C5EA38" w:rsidR="00BF572C" w:rsidRDefault="00BF572C">
      <w:r>
        <w:br w:type="page"/>
      </w:r>
    </w:p>
    <w:p w14:paraId="1F6B30D9" w14:textId="1D796C6C" w:rsidR="00EE2632" w:rsidRPr="00613CF1" w:rsidRDefault="00EE2632" w:rsidP="00613CF1">
      <w:pPr>
        <w:shd w:val="clear" w:color="auto" w:fill="C0C0C0"/>
        <w:jc w:val="both"/>
        <w:rPr>
          <w:rFonts w:eastAsia="Batang"/>
          <w:b/>
          <w:bCs/>
          <w:sz w:val="22"/>
          <w:szCs w:val="22"/>
        </w:rPr>
      </w:pPr>
      <w:r w:rsidRPr="00AE31B3">
        <w:rPr>
          <w:rFonts w:eastAsia="Batang"/>
          <w:b/>
          <w:bCs/>
          <w:sz w:val="22"/>
          <w:szCs w:val="22"/>
        </w:rPr>
        <w:lastRenderedPageBreak/>
        <w:t>Educational Background</w:t>
      </w:r>
    </w:p>
    <w:p w14:paraId="6E3DBE1C" w14:textId="77777777" w:rsidR="00991B2A" w:rsidRPr="00AE31B3" w:rsidRDefault="00991B2A" w:rsidP="00816ED0">
      <w:pPr>
        <w:jc w:val="both"/>
        <w:rPr>
          <w:sz w:val="22"/>
          <w:szCs w:val="22"/>
          <w:lang w:val="en-GB"/>
        </w:rPr>
      </w:pPr>
    </w:p>
    <w:p w14:paraId="51B32ABD" w14:textId="77777777" w:rsidR="00C64421" w:rsidRPr="00C64421" w:rsidRDefault="00C64421" w:rsidP="00816ED0">
      <w:pPr>
        <w:numPr>
          <w:ilvl w:val="0"/>
          <w:numId w:val="23"/>
        </w:num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M. Tech. </w:t>
      </w:r>
      <w:r>
        <w:rPr>
          <w:sz w:val="22"/>
          <w:szCs w:val="22"/>
        </w:rPr>
        <w:t xml:space="preserve">in </w:t>
      </w:r>
      <w:r>
        <w:rPr>
          <w:b/>
          <w:sz w:val="22"/>
          <w:szCs w:val="22"/>
        </w:rPr>
        <w:t xml:space="preserve">Computer Technology </w:t>
      </w:r>
      <w:r>
        <w:rPr>
          <w:sz w:val="22"/>
          <w:szCs w:val="22"/>
        </w:rPr>
        <w:t>from University of Allahabad in June 2015</w:t>
      </w:r>
    </w:p>
    <w:p w14:paraId="617B6428" w14:textId="77777777" w:rsidR="002C6044" w:rsidRPr="00AE31B3" w:rsidRDefault="00C64421" w:rsidP="00816ED0">
      <w:pPr>
        <w:numPr>
          <w:ilvl w:val="0"/>
          <w:numId w:val="23"/>
        </w:num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B.</w:t>
      </w:r>
      <w:r w:rsidR="002C6044" w:rsidRPr="00AE31B3">
        <w:rPr>
          <w:b/>
          <w:sz w:val="22"/>
          <w:szCs w:val="22"/>
        </w:rPr>
        <w:t xml:space="preserve"> Tech</w:t>
      </w:r>
      <w:r>
        <w:rPr>
          <w:b/>
          <w:sz w:val="22"/>
          <w:szCs w:val="22"/>
        </w:rPr>
        <w:t>.</w:t>
      </w:r>
      <w:r w:rsidR="002C6044" w:rsidRPr="00AE31B3">
        <w:rPr>
          <w:sz w:val="22"/>
          <w:szCs w:val="22"/>
        </w:rPr>
        <w:t xml:space="preserve"> in </w:t>
      </w:r>
      <w:r>
        <w:rPr>
          <w:b/>
          <w:sz w:val="22"/>
          <w:szCs w:val="22"/>
        </w:rPr>
        <w:t>Computer Science and Engineering</w:t>
      </w:r>
      <w:r>
        <w:rPr>
          <w:sz w:val="22"/>
          <w:szCs w:val="22"/>
        </w:rPr>
        <w:t xml:space="preserve"> from Gautam Buddha Technical University in June 2012</w:t>
      </w:r>
      <w:r w:rsidR="002C6044" w:rsidRPr="00AE31B3">
        <w:rPr>
          <w:sz w:val="22"/>
          <w:szCs w:val="22"/>
        </w:rPr>
        <w:t>.</w:t>
      </w:r>
    </w:p>
    <w:p w14:paraId="55BE4805" w14:textId="27223E85" w:rsidR="002C6044" w:rsidRPr="00AE31B3" w:rsidRDefault="002C6044" w:rsidP="00816ED0">
      <w:pPr>
        <w:numPr>
          <w:ilvl w:val="0"/>
          <w:numId w:val="24"/>
        </w:numPr>
        <w:spacing w:line="276" w:lineRule="auto"/>
        <w:jc w:val="both"/>
        <w:rPr>
          <w:sz w:val="22"/>
          <w:szCs w:val="22"/>
        </w:rPr>
      </w:pPr>
      <w:r w:rsidRPr="00AE31B3">
        <w:rPr>
          <w:sz w:val="22"/>
          <w:szCs w:val="22"/>
        </w:rPr>
        <w:t xml:space="preserve">Class XII from </w:t>
      </w:r>
      <w:proofErr w:type="gramStart"/>
      <w:r w:rsidR="00C64421">
        <w:rPr>
          <w:sz w:val="22"/>
          <w:szCs w:val="22"/>
        </w:rPr>
        <w:t>U.</w:t>
      </w:r>
      <w:proofErr w:type="gramEnd"/>
      <w:r w:rsidR="00C64421">
        <w:rPr>
          <w:sz w:val="22"/>
          <w:szCs w:val="22"/>
        </w:rPr>
        <w:t>P. Board</w:t>
      </w:r>
      <w:r w:rsidR="00AF4705">
        <w:rPr>
          <w:sz w:val="22"/>
          <w:szCs w:val="22"/>
        </w:rPr>
        <w:t xml:space="preserve"> </w:t>
      </w:r>
      <w:r w:rsidR="00C64421">
        <w:rPr>
          <w:sz w:val="22"/>
          <w:szCs w:val="22"/>
        </w:rPr>
        <w:t>in June 2007</w:t>
      </w:r>
      <w:r w:rsidRPr="00AE31B3">
        <w:rPr>
          <w:sz w:val="22"/>
          <w:szCs w:val="22"/>
        </w:rPr>
        <w:t>.</w:t>
      </w:r>
    </w:p>
    <w:p w14:paraId="7FDDBA75" w14:textId="77777777" w:rsidR="002C6044" w:rsidRPr="00AE31B3" w:rsidRDefault="002C6044" w:rsidP="00816ED0">
      <w:pPr>
        <w:numPr>
          <w:ilvl w:val="0"/>
          <w:numId w:val="24"/>
        </w:numPr>
        <w:spacing w:line="276" w:lineRule="auto"/>
        <w:jc w:val="both"/>
        <w:rPr>
          <w:sz w:val="22"/>
          <w:szCs w:val="22"/>
        </w:rPr>
      </w:pPr>
      <w:r w:rsidRPr="00AE31B3">
        <w:rPr>
          <w:sz w:val="22"/>
          <w:szCs w:val="22"/>
        </w:rPr>
        <w:t>Class X from</w:t>
      </w:r>
      <w:r w:rsidR="00C64421">
        <w:rPr>
          <w:sz w:val="22"/>
          <w:szCs w:val="22"/>
        </w:rPr>
        <w:t xml:space="preserve"> U.P. Board</w:t>
      </w:r>
      <w:r w:rsidRPr="00AE31B3">
        <w:rPr>
          <w:sz w:val="22"/>
          <w:szCs w:val="22"/>
        </w:rPr>
        <w:t xml:space="preserve"> in </w:t>
      </w:r>
      <w:r w:rsidR="00C64421">
        <w:rPr>
          <w:sz w:val="22"/>
          <w:szCs w:val="22"/>
        </w:rPr>
        <w:t>June2005</w:t>
      </w:r>
      <w:r w:rsidRPr="00AE31B3">
        <w:rPr>
          <w:sz w:val="22"/>
          <w:szCs w:val="22"/>
        </w:rPr>
        <w:t>.</w:t>
      </w:r>
    </w:p>
    <w:p w14:paraId="5CDAEC6D" w14:textId="77777777" w:rsidR="002C1F5C" w:rsidRPr="00AE31B3" w:rsidRDefault="002C1F5C" w:rsidP="00816ED0">
      <w:pPr>
        <w:jc w:val="both"/>
        <w:rPr>
          <w:sz w:val="22"/>
          <w:szCs w:val="22"/>
        </w:rPr>
      </w:pPr>
    </w:p>
    <w:p w14:paraId="55ACF03B" w14:textId="77777777" w:rsidR="002C1F5C" w:rsidRPr="00AE31B3" w:rsidRDefault="00AE31B3" w:rsidP="00816ED0">
      <w:pPr>
        <w:shd w:val="clear" w:color="auto" w:fill="C0C0C0"/>
        <w:jc w:val="both"/>
        <w:rPr>
          <w:b/>
          <w:bCs/>
          <w:sz w:val="22"/>
          <w:szCs w:val="22"/>
        </w:rPr>
      </w:pPr>
      <w:r w:rsidRPr="00AE31B3">
        <w:rPr>
          <w:rFonts w:eastAsia="Batang"/>
          <w:b/>
          <w:bCs/>
          <w:sz w:val="22"/>
          <w:szCs w:val="22"/>
        </w:rPr>
        <w:t>Personality Traits</w:t>
      </w:r>
    </w:p>
    <w:p w14:paraId="6688F115" w14:textId="77777777" w:rsidR="002C1F5C" w:rsidRPr="00AE31B3" w:rsidRDefault="002C1F5C" w:rsidP="00816ED0">
      <w:pPr>
        <w:jc w:val="both"/>
        <w:rPr>
          <w:sz w:val="22"/>
          <w:szCs w:val="22"/>
        </w:rPr>
      </w:pPr>
    </w:p>
    <w:p w14:paraId="2E9590D1" w14:textId="77777777" w:rsidR="00AE31B3" w:rsidRPr="00AE31B3" w:rsidRDefault="00AE31B3" w:rsidP="00816ED0">
      <w:pPr>
        <w:tabs>
          <w:tab w:val="left" w:pos="720"/>
        </w:tabs>
        <w:spacing w:before="40" w:after="40"/>
        <w:ind w:right="-1260"/>
        <w:jc w:val="both"/>
        <w:rPr>
          <w:sz w:val="22"/>
          <w:szCs w:val="22"/>
        </w:rPr>
      </w:pPr>
      <w:r w:rsidRPr="00AE31B3">
        <w:rPr>
          <w:b/>
          <w:sz w:val="22"/>
          <w:szCs w:val="22"/>
        </w:rPr>
        <w:t>STRENGTH</w:t>
      </w:r>
      <w:r w:rsidRPr="00AE31B3">
        <w:rPr>
          <w:b/>
          <w:sz w:val="22"/>
          <w:szCs w:val="22"/>
        </w:rPr>
        <w:tab/>
        <w:t>:</w:t>
      </w:r>
    </w:p>
    <w:p w14:paraId="3AE161C4" w14:textId="77777777" w:rsidR="00AE31B3" w:rsidRDefault="003A118C" w:rsidP="00816ED0">
      <w:pPr>
        <w:numPr>
          <w:ilvl w:val="0"/>
          <w:numId w:val="22"/>
        </w:numPr>
        <w:tabs>
          <w:tab w:val="left" w:pos="720"/>
        </w:tabs>
        <w:spacing w:before="40" w:after="40"/>
        <w:ind w:right="-1260"/>
        <w:jc w:val="both"/>
        <w:rPr>
          <w:sz w:val="22"/>
          <w:szCs w:val="22"/>
        </w:rPr>
      </w:pPr>
      <w:r>
        <w:rPr>
          <w:sz w:val="22"/>
          <w:szCs w:val="22"/>
        </w:rPr>
        <w:t>Superior</w:t>
      </w:r>
      <w:r w:rsidR="00AE31B3" w:rsidRPr="00AE31B3">
        <w:rPr>
          <w:sz w:val="22"/>
          <w:szCs w:val="22"/>
        </w:rPr>
        <w:t xml:space="preserve"> R&amp;D </w:t>
      </w:r>
      <w:r>
        <w:rPr>
          <w:sz w:val="22"/>
          <w:szCs w:val="22"/>
        </w:rPr>
        <w:t>and Analytical skill</w:t>
      </w:r>
      <w:r w:rsidR="00AE31B3" w:rsidRPr="00AE31B3">
        <w:rPr>
          <w:sz w:val="22"/>
          <w:szCs w:val="22"/>
        </w:rPr>
        <w:t>.</w:t>
      </w:r>
    </w:p>
    <w:p w14:paraId="73706CC0" w14:textId="78A73323" w:rsidR="00F469D9" w:rsidRDefault="003A118C" w:rsidP="00816ED0">
      <w:pPr>
        <w:numPr>
          <w:ilvl w:val="0"/>
          <w:numId w:val="22"/>
        </w:numPr>
        <w:tabs>
          <w:tab w:val="left" w:pos="720"/>
        </w:tabs>
        <w:spacing w:before="40" w:after="40"/>
        <w:ind w:right="-1260"/>
        <w:jc w:val="both"/>
        <w:rPr>
          <w:sz w:val="22"/>
          <w:szCs w:val="22"/>
        </w:rPr>
      </w:pPr>
      <w:r>
        <w:rPr>
          <w:sz w:val="22"/>
          <w:szCs w:val="22"/>
        </w:rPr>
        <w:t>Helpful</w:t>
      </w:r>
      <w:r w:rsidR="00F469D9">
        <w:rPr>
          <w:sz w:val="22"/>
          <w:szCs w:val="22"/>
        </w:rPr>
        <w:t>,</w:t>
      </w:r>
      <w:r w:rsidR="00AF4705">
        <w:rPr>
          <w:sz w:val="22"/>
          <w:szCs w:val="22"/>
        </w:rPr>
        <w:t xml:space="preserve"> </w:t>
      </w:r>
      <w:r w:rsidR="00F469D9">
        <w:rPr>
          <w:sz w:val="22"/>
          <w:szCs w:val="22"/>
        </w:rPr>
        <w:t>Optimistic,</w:t>
      </w:r>
      <w:r w:rsidR="004E4AC6">
        <w:rPr>
          <w:sz w:val="22"/>
          <w:szCs w:val="22"/>
        </w:rPr>
        <w:t xml:space="preserve"> Adaptive, &amp;</w:t>
      </w:r>
      <w:r w:rsidR="00F469D9">
        <w:rPr>
          <w:sz w:val="22"/>
          <w:szCs w:val="22"/>
        </w:rPr>
        <w:t xml:space="preserve"> Good Learner</w:t>
      </w:r>
    </w:p>
    <w:p w14:paraId="3B08E5B4" w14:textId="77777777" w:rsidR="00AE31B3" w:rsidRPr="004E4AC6" w:rsidRDefault="00AE31B3" w:rsidP="004E4AC6">
      <w:pPr>
        <w:numPr>
          <w:ilvl w:val="0"/>
          <w:numId w:val="22"/>
        </w:numPr>
        <w:tabs>
          <w:tab w:val="left" w:pos="720"/>
        </w:tabs>
        <w:spacing w:before="40" w:after="40"/>
        <w:ind w:right="-1260"/>
        <w:jc w:val="both"/>
        <w:rPr>
          <w:sz w:val="22"/>
          <w:szCs w:val="22"/>
        </w:rPr>
      </w:pPr>
      <w:r w:rsidRPr="00AE31B3">
        <w:rPr>
          <w:sz w:val="22"/>
          <w:szCs w:val="22"/>
        </w:rPr>
        <w:t>Results driven &amp; hard working with high career goals.</w:t>
      </w:r>
    </w:p>
    <w:p w14:paraId="5F611037" w14:textId="4161B50F" w:rsidR="00AE31B3" w:rsidRDefault="00AE31B3" w:rsidP="00816ED0">
      <w:pPr>
        <w:numPr>
          <w:ilvl w:val="0"/>
          <w:numId w:val="22"/>
        </w:numPr>
        <w:tabs>
          <w:tab w:val="left" w:pos="720"/>
        </w:tabs>
        <w:spacing w:before="40" w:after="40"/>
        <w:ind w:right="-1260"/>
        <w:jc w:val="both"/>
        <w:rPr>
          <w:sz w:val="22"/>
          <w:szCs w:val="22"/>
        </w:rPr>
      </w:pPr>
      <w:r w:rsidRPr="00AE31B3">
        <w:rPr>
          <w:sz w:val="22"/>
          <w:szCs w:val="22"/>
        </w:rPr>
        <w:t>Able to work independently with minimum supervision</w:t>
      </w:r>
      <w:r w:rsidR="00613CF1">
        <w:rPr>
          <w:sz w:val="22"/>
          <w:szCs w:val="22"/>
        </w:rPr>
        <w:t xml:space="preserve"> and under strict deadlines</w:t>
      </w:r>
      <w:r w:rsidRPr="00AE31B3">
        <w:rPr>
          <w:sz w:val="22"/>
          <w:szCs w:val="22"/>
        </w:rPr>
        <w:t>.</w:t>
      </w:r>
    </w:p>
    <w:p w14:paraId="5C6BD74A" w14:textId="1731CA91" w:rsidR="00613CF1" w:rsidRPr="00AE31B3" w:rsidRDefault="00613CF1" w:rsidP="00816ED0">
      <w:pPr>
        <w:numPr>
          <w:ilvl w:val="0"/>
          <w:numId w:val="22"/>
        </w:numPr>
        <w:tabs>
          <w:tab w:val="left" w:pos="720"/>
        </w:tabs>
        <w:spacing w:before="40" w:after="40"/>
        <w:ind w:right="-1260"/>
        <w:jc w:val="both"/>
        <w:rPr>
          <w:sz w:val="22"/>
          <w:szCs w:val="22"/>
        </w:rPr>
      </w:pPr>
      <w:r>
        <w:rPr>
          <w:sz w:val="22"/>
          <w:szCs w:val="22"/>
        </w:rPr>
        <w:t>Fast and self-learning ability</w:t>
      </w:r>
    </w:p>
    <w:p w14:paraId="29B8086A" w14:textId="77777777" w:rsidR="002C1F5C" w:rsidRPr="00AE31B3" w:rsidRDefault="002C1F5C" w:rsidP="00816ED0">
      <w:pPr>
        <w:jc w:val="both"/>
        <w:rPr>
          <w:sz w:val="22"/>
          <w:szCs w:val="22"/>
        </w:rPr>
      </w:pPr>
    </w:p>
    <w:p w14:paraId="14279CB5" w14:textId="77777777" w:rsidR="002C1F5C" w:rsidRPr="00AE31B3" w:rsidRDefault="002C1F5C" w:rsidP="00816ED0">
      <w:pPr>
        <w:jc w:val="both"/>
        <w:rPr>
          <w:sz w:val="22"/>
          <w:szCs w:val="22"/>
        </w:rPr>
      </w:pPr>
    </w:p>
    <w:p w14:paraId="4EB38932" w14:textId="77777777" w:rsidR="00EE2632" w:rsidRPr="00AE31B3" w:rsidRDefault="00EE2632" w:rsidP="00816ED0">
      <w:pPr>
        <w:shd w:val="clear" w:color="auto" w:fill="C0C0C0"/>
        <w:jc w:val="both"/>
        <w:rPr>
          <w:rFonts w:eastAsia="Batang"/>
          <w:b/>
          <w:bCs/>
          <w:sz w:val="22"/>
          <w:szCs w:val="22"/>
        </w:rPr>
      </w:pPr>
      <w:r w:rsidRPr="00AE31B3">
        <w:rPr>
          <w:rFonts w:eastAsia="Batang"/>
          <w:b/>
          <w:bCs/>
          <w:sz w:val="22"/>
          <w:szCs w:val="22"/>
        </w:rPr>
        <w:t>Personal Detail</w:t>
      </w:r>
      <w:r w:rsidR="00BF1D00" w:rsidRPr="00AE31B3">
        <w:rPr>
          <w:rFonts w:eastAsia="Batang"/>
          <w:b/>
          <w:bCs/>
          <w:sz w:val="22"/>
          <w:szCs w:val="22"/>
        </w:rPr>
        <w:t>s</w:t>
      </w:r>
    </w:p>
    <w:p w14:paraId="58A31AE7" w14:textId="77777777" w:rsidR="006F1BBF" w:rsidRPr="00AE31B3" w:rsidRDefault="006F1BBF" w:rsidP="00816ED0">
      <w:pPr>
        <w:jc w:val="both"/>
        <w:rPr>
          <w:b/>
          <w:sz w:val="22"/>
          <w:szCs w:val="22"/>
        </w:rPr>
      </w:pPr>
    </w:p>
    <w:p w14:paraId="044C04A9" w14:textId="62B0E515" w:rsidR="00EE2632" w:rsidRDefault="00EE2632" w:rsidP="00816ED0">
      <w:pPr>
        <w:jc w:val="both"/>
        <w:rPr>
          <w:sz w:val="22"/>
          <w:szCs w:val="22"/>
        </w:rPr>
      </w:pPr>
      <w:r w:rsidRPr="00AE31B3">
        <w:rPr>
          <w:b/>
          <w:sz w:val="22"/>
          <w:szCs w:val="22"/>
        </w:rPr>
        <w:t>Father’s Name</w:t>
      </w:r>
      <w:r w:rsidR="000B2242" w:rsidRPr="00AE31B3">
        <w:rPr>
          <w:sz w:val="22"/>
          <w:szCs w:val="22"/>
        </w:rPr>
        <w:tab/>
      </w:r>
      <w:r w:rsidR="000B2242" w:rsidRPr="00AE31B3">
        <w:rPr>
          <w:sz w:val="22"/>
          <w:szCs w:val="22"/>
        </w:rPr>
        <w:tab/>
        <w:t>:</w:t>
      </w:r>
      <w:r w:rsidR="000B2242" w:rsidRPr="00AE31B3">
        <w:rPr>
          <w:sz w:val="22"/>
          <w:szCs w:val="22"/>
        </w:rPr>
        <w:tab/>
      </w:r>
      <w:r w:rsidR="00AF4705">
        <w:rPr>
          <w:sz w:val="22"/>
          <w:szCs w:val="22"/>
        </w:rPr>
        <w:t xml:space="preserve">Shri </w:t>
      </w:r>
      <w:r w:rsidR="00F469D9">
        <w:rPr>
          <w:sz w:val="22"/>
          <w:szCs w:val="22"/>
        </w:rPr>
        <w:t>Jeet Prakash Singh</w:t>
      </w:r>
    </w:p>
    <w:p w14:paraId="735B7AB8" w14:textId="1D3143CB" w:rsidR="00F469D9" w:rsidRDefault="00F469D9" w:rsidP="00816ED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Mother’s Name</w:t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 w:rsidR="00AF4705">
        <w:rPr>
          <w:sz w:val="22"/>
          <w:szCs w:val="22"/>
        </w:rPr>
        <w:t xml:space="preserve">Smt. </w:t>
      </w:r>
      <w:r>
        <w:rPr>
          <w:sz w:val="22"/>
          <w:szCs w:val="22"/>
        </w:rPr>
        <w:t>Indu Singh</w:t>
      </w:r>
    </w:p>
    <w:p w14:paraId="177FCEF2" w14:textId="77777777" w:rsidR="00F469D9" w:rsidRPr="00F469D9" w:rsidRDefault="00F469D9" w:rsidP="00816ED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Date of Birth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  <w:t>30</w:t>
      </w:r>
      <w:r w:rsidRPr="00F469D9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July 1990</w:t>
      </w:r>
    </w:p>
    <w:p w14:paraId="1D32D52F" w14:textId="77777777" w:rsidR="00EE2632" w:rsidRDefault="00CA215A" w:rsidP="00816ED0">
      <w:pPr>
        <w:jc w:val="both"/>
        <w:rPr>
          <w:sz w:val="22"/>
          <w:szCs w:val="22"/>
        </w:rPr>
      </w:pPr>
      <w:r w:rsidRPr="00AE31B3">
        <w:rPr>
          <w:b/>
          <w:sz w:val="22"/>
          <w:szCs w:val="22"/>
        </w:rPr>
        <w:t>Gender</w:t>
      </w:r>
      <w:r w:rsidR="00287EF4" w:rsidRPr="00AE31B3">
        <w:rPr>
          <w:sz w:val="22"/>
          <w:szCs w:val="22"/>
        </w:rPr>
        <w:tab/>
      </w:r>
      <w:r w:rsidR="00071CE1">
        <w:rPr>
          <w:sz w:val="22"/>
          <w:szCs w:val="22"/>
        </w:rPr>
        <w:tab/>
      </w:r>
      <w:r w:rsidR="00071CE1">
        <w:rPr>
          <w:sz w:val="22"/>
          <w:szCs w:val="22"/>
        </w:rPr>
        <w:tab/>
      </w:r>
      <w:r w:rsidR="00EE2632" w:rsidRPr="00AE31B3">
        <w:rPr>
          <w:sz w:val="22"/>
          <w:szCs w:val="22"/>
        </w:rPr>
        <w:t>:</w:t>
      </w:r>
      <w:r w:rsidR="00EE2632" w:rsidRPr="00AE31B3">
        <w:rPr>
          <w:sz w:val="22"/>
          <w:szCs w:val="22"/>
        </w:rPr>
        <w:tab/>
      </w:r>
      <w:r w:rsidR="00F469D9">
        <w:rPr>
          <w:sz w:val="22"/>
          <w:szCs w:val="22"/>
        </w:rPr>
        <w:t>Male</w:t>
      </w:r>
    </w:p>
    <w:p w14:paraId="4229398D" w14:textId="77777777" w:rsidR="00F469D9" w:rsidRPr="00F469D9" w:rsidRDefault="00F469D9" w:rsidP="00816ED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Marital Status</w:t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 w:rsidR="004E4AC6">
        <w:rPr>
          <w:sz w:val="22"/>
          <w:szCs w:val="22"/>
        </w:rPr>
        <w:t>Married</w:t>
      </w:r>
    </w:p>
    <w:p w14:paraId="4291A905" w14:textId="77777777" w:rsidR="00EE2632" w:rsidRPr="00AE31B3" w:rsidRDefault="00EE2632" w:rsidP="00816ED0">
      <w:pPr>
        <w:ind w:right="-360"/>
        <w:jc w:val="both"/>
        <w:rPr>
          <w:sz w:val="22"/>
          <w:szCs w:val="22"/>
        </w:rPr>
      </w:pPr>
      <w:r w:rsidRPr="00AE31B3">
        <w:rPr>
          <w:b/>
          <w:sz w:val="22"/>
          <w:szCs w:val="22"/>
        </w:rPr>
        <w:t>Nationality</w:t>
      </w:r>
      <w:r w:rsidR="00287EF4" w:rsidRPr="00AE31B3">
        <w:rPr>
          <w:sz w:val="22"/>
          <w:szCs w:val="22"/>
        </w:rPr>
        <w:tab/>
      </w:r>
      <w:r w:rsidR="00071CE1">
        <w:rPr>
          <w:sz w:val="22"/>
          <w:szCs w:val="22"/>
        </w:rPr>
        <w:tab/>
      </w:r>
      <w:r w:rsidR="00F469D9">
        <w:rPr>
          <w:sz w:val="22"/>
          <w:szCs w:val="22"/>
        </w:rPr>
        <w:t>:</w:t>
      </w:r>
      <w:r w:rsidR="00F469D9">
        <w:rPr>
          <w:sz w:val="22"/>
          <w:szCs w:val="22"/>
        </w:rPr>
        <w:tab/>
        <w:t>Indian</w:t>
      </w:r>
    </w:p>
    <w:p w14:paraId="055E19D8" w14:textId="020E20BF" w:rsidR="000B6A6C" w:rsidRPr="00525B2D" w:rsidRDefault="00EE2632" w:rsidP="00525B2D">
      <w:pPr>
        <w:ind w:right="-360"/>
        <w:jc w:val="both"/>
        <w:rPr>
          <w:sz w:val="22"/>
          <w:szCs w:val="22"/>
        </w:rPr>
      </w:pPr>
      <w:r w:rsidRPr="00AE31B3">
        <w:rPr>
          <w:b/>
          <w:sz w:val="22"/>
          <w:szCs w:val="22"/>
        </w:rPr>
        <w:t>Languages Known</w:t>
      </w:r>
      <w:r w:rsidR="00287EF4" w:rsidRPr="00AE31B3">
        <w:rPr>
          <w:sz w:val="22"/>
          <w:szCs w:val="22"/>
        </w:rPr>
        <w:tab/>
      </w:r>
      <w:r w:rsidRPr="00AE31B3">
        <w:rPr>
          <w:sz w:val="22"/>
          <w:szCs w:val="22"/>
        </w:rPr>
        <w:t>:</w:t>
      </w:r>
      <w:r w:rsidRPr="00AE31B3">
        <w:rPr>
          <w:sz w:val="22"/>
          <w:szCs w:val="22"/>
        </w:rPr>
        <w:tab/>
      </w:r>
      <w:r w:rsidR="00F469D9">
        <w:rPr>
          <w:sz w:val="22"/>
          <w:szCs w:val="22"/>
        </w:rPr>
        <w:t>Hindi, Englis</w:t>
      </w:r>
      <w:r w:rsidR="00525B2D">
        <w:rPr>
          <w:sz w:val="22"/>
          <w:szCs w:val="22"/>
        </w:rPr>
        <w:t>h</w:t>
      </w:r>
    </w:p>
    <w:sectPr w:rsidR="000B6A6C" w:rsidRPr="00525B2D" w:rsidSect="0034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A5A13" w14:textId="77777777" w:rsidR="00C7737A" w:rsidRDefault="00C7737A">
      <w:r>
        <w:separator/>
      </w:r>
    </w:p>
  </w:endnote>
  <w:endnote w:type="continuationSeparator" w:id="0">
    <w:p w14:paraId="7A31FBEB" w14:textId="77777777" w:rsidR="00C7737A" w:rsidRDefault="00C7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CC95F" w14:textId="77777777" w:rsidR="00C7737A" w:rsidRDefault="00C7737A">
      <w:r>
        <w:separator/>
      </w:r>
    </w:p>
  </w:footnote>
  <w:footnote w:type="continuationSeparator" w:id="0">
    <w:p w14:paraId="250AC551" w14:textId="77777777" w:rsidR="00C7737A" w:rsidRDefault="00C77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92C72"/>
    <w:multiLevelType w:val="hybridMultilevel"/>
    <w:tmpl w:val="BF885D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5790D"/>
    <w:multiLevelType w:val="hybridMultilevel"/>
    <w:tmpl w:val="9162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1580F"/>
    <w:multiLevelType w:val="hybridMultilevel"/>
    <w:tmpl w:val="FB9887D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C345D"/>
    <w:multiLevelType w:val="hybridMultilevel"/>
    <w:tmpl w:val="FF1C7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F2103"/>
    <w:multiLevelType w:val="multilevel"/>
    <w:tmpl w:val="4FD0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038CF"/>
    <w:multiLevelType w:val="hybridMultilevel"/>
    <w:tmpl w:val="3ACE72EC"/>
    <w:lvl w:ilvl="0" w:tplc="04090001">
      <w:start w:val="1"/>
      <w:numFmt w:val="bullet"/>
      <w:lvlText w:val=""/>
      <w:lvlJc w:val="left"/>
      <w:pPr>
        <w:tabs>
          <w:tab w:val="num" w:pos="2889"/>
        </w:tabs>
        <w:ind w:left="2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9"/>
        </w:tabs>
        <w:ind w:left="360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9"/>
        </w:tabs>
        <w:ind w:left="4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9"/>
        </w:tabs>
        <w:ind w:left="5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9"/>
        </w:tabs>
        <w:ind w:left="576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9"/>
        </w:tabs>
        <w:ind w:left="6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9"/>
        </w:tabs>
        <w:ind w:left="7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9"/>
        </w:tabs>
        <w:ind w:left="792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9"/>
        </w:tabs>
        <w:ind w:left="8649" w:hanging="360"/>
      </w:pPr>
      <w:rPr>
        <w:rFonts w:ascii="Wingdings" w:hAnsi="Wingdings" w:hint="default"/>
      </w:rPr>
    </w:lvl>
  </w:abstractNum>
  <w:abstractNum w:abstractNumId="6" w15:restartNumberingAfterBreak="0">
    <w:nsid w:val="0E5C0A99"/>
    <w:multiLevelType w:val="hybridMultilevel"/>
    <w:tmpl w:val="E4785E44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45C19"/>
    <w:multiLevelType w:val="hybridMultilevel"/>
    <w:tmpl w:val="CEE237C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E1E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14CE6384"/>
    <w:multiLevelType w:val="hybridMultilevel"/>
    <w:tmpl w:val="36AE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741D5"/>
    <w:multiLevelType w:val="hybridMultilevel"/>
    <w:tmpl w:val="7820E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5F0A39"/>
    <w:multiLevelType w:val="hybridMultilevel"/>
    <w:tmpl w:val="BE80A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32354"/>
    <w:multiLevelType w:val="multilevel"/>
    <w:tmpl w:val="2AB4C6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" w15:restartNumberingAfterBreak="0">
    <w:nsid w:val="157010FB"/>
    <w:multiLevelType w:val="hybridMultilevel"/>
    <w:tmpl w:val="62DC13FA"/>
    <w:lvl w:ilvl="0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0"/>
        </w:tabs>
        <w:ind w:left="78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</w:rPr>
    </w:lvl>
  </w:abstractNum>
  <w:abstractNum w:abstractNumId="14" w15:restartNumberingAfterBreak="0">
    <w:nsid w:val="1616016E"/>
    <w:multiLevelType w:val="hybridMultilevel"/>
    <w:tmpl w:val="0F1E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206794"/>
    <w:multiLevelType w:val="hybridMultilevel"/>
    <w:tmpl w:val="69568B5A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2F1A24F1"/>
    <w:multiLevelType w:val="hybridMultilevel"/>
    <w:tmpl w:val="C560A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A15C8"/>
    <w:multiLevelType w:val="hybridMultilevel"/>
    <w:tmpl w:val="7826B1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A305F"/>
    <w:multiLevelType w:val="multilevel"/>
    <w:tmpl w:val="D728D4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A3E2256"/>
    <w:multiLevelType w:val="hybridMultilevel"/>
    <w:tmpl w:val="EAEE7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B871D0"/>
    <w:multiLevelType w:val="hybridMultilevel"/>
    <w:tmpl w:val="20F6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DC11F7"/>
    <w:multiLevelType w:val="hybridMultilevel"/>
    <w:tmpl w:val="B678B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54660"/>
    <w:multiLevelType w:val="hybridMultilevel"/>
    <w:tmpl w:val="1C94B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15509AA"/>
    <w:multiLevelType w:val="hybridMultilevel"/>
    <w:tmpl w:val="9D94B834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151CB9"/>
    <w:multiLevelType w:val="hybridMultilevel"/>
    <w:tmpl w:val="2940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C27B6"/>
    <w:multiLevelType w:val="hybridMultilevel"/>
    <w:tmpl w:val="73B666B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15E08"/>
    <w:multiLevelType w:val="hybridMultilevel"/>
    <w:tmpl w:val="65001D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80EAC"/>
    <w:multiLevelType w:val="hybridMultilevel"/>
    <w:tmpl w:val="2EFE2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60632"/>
    <w:multiLevelType w:val="multilevel"/>
    <w:tmpl w:val="A92474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9" w15:restartNumberingAfterBreak="0">
    <w:nsid w:val="632A127F"/>
    <w:multiLevelType w:val="hybridMultilevel"/>
    <w:tmpl w:val="1A3814DC"/>
    <w:lvl w:ilvl="0" w:tplc="03EE1594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85C4DA2"/>
    <w:multiLevelType w:val="hybridMultilevel"/>
    <w:tmpl w:val="EABE1836"/>
    <w:lvl w:ilvl="0" w:tplc="17E61A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82369"/>
    <w:multiLevelType w:val="hybridMultilevel"/>
    <w:tmpl w:val="50066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722CE"/>
    <w:multiLevelType w:val="hybridMultilevel"/>
    <w:tmpl w:val="5B3C9F7C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085C12"/>
    <w:multiLevelType w:val="hybridMultilevel"/>
    <w:tmpl w:val="F640C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31460E"/>
    <w:multiLevelType w:val="hybridMultilevel"/>
    <w:tmpl w:val="73D4F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31D42"/>
    <w:multiLevelType w:val="hybridMultilevel"/>
    <w:tmpl w:val="6C4C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103386">
    <w:abstractNumId w:val="2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01716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5948938">
    <w:abstractNumId w:val="6"/>
  </w:num>
  <w:num w:numId="4" w16cid:durableId="862867589">
    <w:abstractNumId w:val="25"/>
  </w:num>
  <w:num w:numId="5" w16cid:durableId="520701594">
    <w:abstractNumId w:val="26"/>
  </w:num>
  <w:num w:numId="6" w16cid:durableId="18240917">
    <w:abstractNumId w:val="2"/>
  </w:num>
  <w:num w:numId="7" w16cid:durableId="1157914728">
    <w:abstractNumId w:val="17"/>
  </w:num>
  <w:num w:numId="8" w16cid:durableId="775254673">
    <w:abstractNumId w:val="5"/>
  </w:num>
  <w:num w:numId="9" w16cid:durableId="81532183">
    <w:abstractNumId w:val="13"/>
  </w:num>
  <w:num w:numId="10" w16cid:durableId="32528784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1503327">
    <w:abstractNumId w:val="24"/>
  </w:num>
  <w:num w:numId="12" w16cid:durableId="1952936289">
    <w:abstractNumId w:val="1"/>
  </w:num>
  <w:num w:numId="13" w16cid:durableId="499581879">
    <w:abstractNumId w:val="34"/>
  </w:num>
  <w:num w:numId="14" w16cid:durableId="1409302470">
    <w:abstractNumId w:val="3"/>
  </w:num>
  <w:num w:numId="15" w16cid:durableId="1149900122">
    <w:abstractNumId w:val="29"/>
  </w:num>
  <w:num w:numId="16" w16cid:durableId="7608269">
    <w:abstractNumId w:val="31"/>
  </w:num>
  <w:num w:numId="17" w16cid:durableId="1413116933">
    <w:abstractNumId w:val="32"/>
  </w:num>
  <w:num w:numId="18" w16cid:durableId="1362053054">
    <w:abstractNumId w:val="7"/>
  </w:num>
  <w:num w:numId="19" w16cid:durableId="1569220483">
    <w:abstractNumId w:val="19"/>
  </w:num>
  <w:num w:numId="20" w16cid:durableId="128548461">
    <w:abstractNumId w:val="15"/>
  </w:num>
  <w:num w:numId="21" w16cid:durableId="1213541571">
    <w:abstractNumId w:val="0"/>
  </w:num>
  <w:num w:numId="22" w16cid:durableId="742918347">
    <w:abstractNumId w:val="8"/>
  </w:num>
  <w:num w:numId="23" w16cid:durableId="81607660">
    <w:abstractNumId w:val="12"/>
  </w:num>
  <w:num w:numId="24" w16cid:durableId="896629641">
    <w:abstractNumId w:val="28"/>
  </w:num>
  <w:num w:numId="25" w16cid:durableId="1715275476">
    <w:abstractNumId w:val="18"/>
  </w:num>
  <w:num w:numId="26" w16cid:durableId="857549680">
    <w:abstractNumId w:val="9"/>
  </w:num>
  <w:num w:numId="27" w16cid:durableId="973485363">
    <w:abstractNumId w:val="30"/>
  </w:num>
  <w:num w:numId="28" w16cid:durableId="869269873">
    <w:abstractNumId w:val="4"/>
  </w:num>
  <w:num w:numId="29" w16cid:durableId="1345132560">
    <w:abstractNumId w:val="33"/>
  </w:num>
  <w:num w:numId="30" w16cid:durableId="484517954">
    <w:abstractNumId w:val="27"/>
  </w:num>
  <w:num w:numId="31" w16cid:durableId="494883251">
    <w:abstractNumId w:val="35"/>
  </w:num>
  <w:num w:numId="32" w16cid:durableId="1413627644">
    <w:abstractNumId w:val="22"/>
  </w:num>
  <w:num w:numId="33" w16cid:durableId="2007128704">
    <w:abstractNumId w:val="21"/>
  </w:num>
  <w:num w:numId="34" w16cid:durableId="126050777">
    <w:abstractNumId w:val="10"/>
  </w:num>
  <w:num w:numId="35" w16cid:durableId="1543444061">
    <w:abstractNumId w:val="14"/>
  </w:num>
  <w:num w:numId="36" w16cid:durableId="297878069">
    <w:abstractNumId w:val="20"/>
  </w:num>
  <w:num w:numId="37" w16cid:durableId="159666141">
    <w:abstractNumId w:val="11"/>
  </w:num>
  <w:num w:numId="38" w16cid:durableId="16642350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84"/>
    <w:rsid w:val="00006CA7"/>
    <w:rsid w:val="00016BD6"/>
    <w:rsid w:val="00041207"/>
    <w:rsid w:val="000515B7"/>
    <w:rsid w:val="000557E8"/>
    <w:rsid w:val="0006541E"/>
    <w:rsid w:val="00071CE1"/>
    <w:rsid w:val="0008233D"/>
    <w:rsid w:val="0008520B"/>
    <w:rsid w:val="00087FE1"/>
    <w:rsid w:val="00090513"/>
    <w:rsid w:val="000913B3"/>
    <w:rsid w:val="00096053"/>
    <w:rsid w:val="000B2242"/>
    <w:rsid w:val="000B58A0"/>
    <w:rsid w:val="000B6A6C"/>
    <w:rsid w:val="000C0F5B"/>
    <w:rsid w:val="000C70F2"/>
    <w:rsid w:val="000C71C7"/>
    <w:rsid w:val="000D5AD8"/>
    <w:rsid w:val="000D6D48"/>
    <w:rsid w:val="000D7BD4"/>
    <w:rsid w:val="000F5C9A"/>
    <w:rsid w:val="000F64F9"/>
    <w:rsid w:val="0010320E"/>
    <w:rsid w:val="00103908"/>
    <w:rsid w:val="00114CBD"/>
    <w:rsid w:val="001155B4"/>
    <w:rsid w:val="00135BD6"/>
    <w:rsid w:val="00143BC7"/>
    <w:rsid w:val="0014476C"/>
    <w:rsid w:val="001500C8"/>
    <w:rsid w:val="00150C5C"/>
    <w:rsid w:val="00163AB2"/>
    <w:rsid w:val="0017308C"/>
    <w:rsid w:val="00192222"/>
    <w:rsid w:val="0019502E"/>
    <w:rsid w:val="001A424E"/>
    <w:rsid w:val="001A58DE"/>
    <w:rsid w:val="001C1277"/>
    <w:rsid w:val="001C3696"/>
    <w:rsid w:val="001C61E3"/>
    <w:rsid w:val="001D084A"/>
    <w:rsid w:val="001D6D42"/>
    <w:rsid w:val="001E4D0D"/>
    <w:rsid w:val="001F5321"/>
    <w:rsid w:val="002300BD"/>
    <w:rsid w:val="0023018D"/>
    <w:rsid w:val="00233181"/>
    <w:rsid w:val="002340EE"/>
    <w:rsid w:val="002360D3"/>
    <w:rsid w:val="00236921"/>
    <w:rsid w:val="00244B47"/>
    <w:rsid w:val="00261213"/>
    <w:rsid w:val="002637CD"/>
    <w:rsid w:val="00276624"/>
    <w:rsid w:val="00285A5C"/>
    <w:rsid w:val="00287EF4"/>
    <w:rsid w:val="00294B95"/>
    <w:rsid w:val="002A0A96"/>
    <w:rsid w:val="002C1F5C"/>
    <w:rsid w:val="002C6044"/>
    <w:rsid w:val="002C67A5"/>
    <w:rsid w:val="002F110C"/>
    <w:rsid w:val="00303975"/>
    <w:rsid w:val="0030554E"/>
    <w:rsid w:val="0031619B"/>
    <w:rsid w:val="0032319B"/>
    <w:rsid w:val="003272AB"/>
    <w:rsid w:val="00341DF5"/>
    <w:rsid w:val="00342084"/>
    <w:rsid w:val="0035110C"/>
    <w:rsid w:val="0035354F"/>
    <w:rsid w:val="00354651"/>
    <w:rsid w:val="00371ABC"/>
    <w:rsid w:val="00377F96"/>
    <w:rsid w:val="00380521"/>
    <w:rsid w:val="0039438B"/>
    <w:rsid w:val="003A118C"/>
    <w:rsid w:val="003C5344"/>
    <w:rsid w:val="003C718D"/>
    <w:rsid w:val="003D1B05"/>
    <w:rsid w:val="003D23A0"/>
    <w:rsid w:val="003F0601"/>
    <w:rsid w:val="003F09B5"/>
    <w:rsid w:val="00402EBA"/>
    <w:rsid w:val="00423D11"/>
    <w:rsid w:val="004334FD"/>
    <w:rsid w:val="00443278"/>
    <w:rsid w:val="00443B8E"/>
    <w:rsid w:val="004565C7"/>
    <w:rsid w:val="00463E7B"/>
    <w:rsid w:val="0046698F"/>
    <w:rsid w:val="00487638"/>
    <w:rsid w:val="004A5C29"/>
    <w:rsid w:val="004B3DB2"/>
    <w:rsid w:val="004C3808"/>
    <w:rsid w:val="004E427F"/>
    <w:rsid w:val="004E4AC6"/>
    <w:rsid w:val="004F68B1"/>
    <w:rsid w:val="00501D81"/>
    <w:rsid w:val="005240FD"/>
    <w:rsid w:val="0052482C"/>
    <w:rsid w:val="00525B2D"/>
    <w:rsid w:val="00531E89"/>
    <w:rsid w:val="00557B6D"/>
    <w:rsid w:val="00582027"/>
    <w:rsid w:val="00590CCF"/>
    <w:rsid w:val="00592587"/>
    <w:rsid w:val="0059414A"/>
    <w:rsid w:val="005952FE"/>
    <w:rsid w:val="005954EC"/>
    <w:rsid w:val="005B3B16"/>
    <w:rsid w:val="005C1764"/>
    <w:rsid w:val="005D6668"/>
    <w:rsid w:val="005D7957"/>
    <w:rsid w:val="005F01A1"/>
    <w:rsid w:val="006033E1"/>
    <w:rsid w:val="0060404F"/>
    <w:rsid w:val="006134D8"/>
    <w:rsid w:val="00613CF1"/>
    <w:rsid w:val="00620630"/>
    <w:rsid w:val="0062413E"/>
    <w:rsid w:val="00631954"/>
    <w:rsid w:val="00632D1D"/>
    <w:rsid w:val="006469C6"/>
    <w:rsid w:val="006558AC"/>
    <w:rsid w:val="006564BA"/>
    <w:rsid w:val="00660F1A"/>
    <w:rsid w:val="00664414"/>
    <w:rsid w:val="00667D4F"/>
    <w:rsid w:val="00671212"/>
    <w:rsid w:val="006B5B0F"/>
    <w:rsid w:val="006C0105"/>
    <w:rsid w:val="006D58E7"/>
    <w:rsid w:val="006E1503"/>
    <w:rsid w:val="006E22C4"/>
    <w:rsid w:val="006E491D"/>
    <w:rsid w:val="006F1BBF"/>
    <w:rsid w:val="006F4C75"/>
    <w:rsid w:val="006F7EDA"/>
    <w:rsid w:val="00706FD1"/>
    <w:rsid w:val="00712E01"/>
    <w:rsid w:val="0071672C"/>
    <w:rsid w:val="0072350E"/>
    <w:rsid w:val="0072691F"/>
    <w:rsid w:val="00727608"/>
    <w:rsid w:val="007343F5"/>
    <w:rsid w:val="0073643B"/>
    <w:rsid w:val="00743FE6"/>
    <w:rsid w:val="007576B5"/>
    <w:rsid w:val="00794B71"/>
    <w:rsid w:val="00797BEC"/>
    <w:rsid w:val="007B5BEE"/>
    <w:rsid w:val="007C61E6"/>
    <w:rsid w:val="007D20CD"/>
    <w:rsid w:val="007D7D36"/>
    <w:rsid w:val="007F6640"/>
    <w:rsid w:val="007F78E6"/>
    <w:rsid w:val="008035DF"/>
    <w:rsid w:val="00805BC9"/>
    <w:rsid w:val="008111F7"/>
    <w:rsid w:val="00816410"/>
    <w:rsid w:val="00816ED0"/>
    <w:rsid w:val="00827496"/>
    <w:rsid w:val="00843498"/>
    <w:rsid w:val="00843934"/>
    <w:rsid w:val="00852A88"/>
    <w:rsid w:val="00865430"/>
    <w:rsid w:val="00866AC3"/>
    <w:rsid w:val="00874B7F"/>
    <w:rsid w:val="00894583"/>
    <w:rsid w:val="008971D6"/>
    <w:rsid w:val="008A175E"/>
    <w:rsid w:val="008A5C8C"/>
    <w:rsid w:val="008B7F62"/>
    <w:rsid w:val="008C08E1"/>
    <w:rsid w:val="008C4257"/>
    <w:rsid w:val="008C4A2C"/>
    <w:rsid w:val="008C7CED"/>
    <w:rsid w:val="008D098E"/>
    <w:rsid w:val="008D5011"/>
    <w:rsid w:val="008D5BB2"/>
    <w:rsid w:val="008E47BD"/>
    <w:rsid w:val="009059E9"/>
    <w:rsid w:val="009152BB"/>
    <w:rsid w:val="00921C62"/>
    <w:rsid w:val="00921CA7"/>
    <w:rsid w:val="00927760"/>
    <w:rsid w:val="00934A9C"/>
    <w:rsid w:val="00935D11"/>
    <w:rsid w:val="0094192A"/>
    <w:rsid w:val="00961543"/>
    <w:rsid w:val="00963B61"/>
    <w:rsid w:val="009640D4"/>
    <w:rsid w:val="0098360E"/>
    <w:rsid w:val="00991B2A"/>
    <w:rsid w:val="00993C24"/>
    <w:rsid w:val="009A1B96"/>
    <w:rsid w:val="009A5EAD"/>
    <w:rsid w:val="009A6BBD"/>
    <w:rsid w:val="009C3561"/>
    <w:rsid w:val="009C4C2B"/>
    <w:rsid w:val="009E0663"/>
    <w:rsid w:val="009F2884"/>
    <w:rsid w:val="00A11B7A"/>
    <w:rsid w:val="00A255E9"/>
    <w:rsid w:val="00A26097"/>
    <w:rsid w:val="00A269D1"/>
    <w:rsid w:val="00A26C72"/>
    <w:rsid w:val="00A44A20"/>
    <w:rsid w:val="00A44B53"/>
    <w:rsid w:val="00A71910"/>
    <w:rsid w:val="00A746BF"/>
    <w:rsid w:val="00A811DD"/>
    <w:rsid w:val="00A868C5"/>
    <w:rsid w:val="00A87748"/>
    <w:rsid w:val="00AB6043"/>
    <w:rsid w:val="00AC1CCC"/>
    <w:rsid w:val="00AD7163"/>
    <w:rsid w:val="00AE0114"/>
    <w:rsid w:val="00AE31B3"/>
    <w:rsid w:val="00AE6B16"/>
    <w:rsid w:val="00AF4705"/>
    <w:rsid w:val="00AF573A"/>
    <w:rsid w:val="00AF7D17"/>
    <w:rsid w:val="00B00241"/>
    <w:rsid w:val="00B142EC"/>
    <w:rsid w:val="00B14E0F"/>
    <w:rsid w:val="00B170B4"/>
    <w:rsid w:val="00B26C0A"/>
    <w:rsid w:val="00B3110C"/>
    <w:rsid w:val="00B31BBA"/>
    <w:rsid w:val="00B41E0C"/>
    <w:rsid w:val="00B4224A"/>
    <w:rsid w:val="00B51EA8"/>
    <w:rsid w:val="00B56C78"/>
    <w:rsid w:val="00B57931"/>
    <w:rsid w:val="00B6007F"/>
    <w:rsid w:val="00B64199"/>
    <w:rsid w:val="00B8112D"/>
    <w:rsid w:val="00B93AC4"/>
    <w:rsid w:val="00BA57DE"/>
    <w:rsid w:val="00BA67B8"/>
    <w:rsid w:val="00BA7355"/>
    <w:rsid w:val="00BB2B38"/>
    <w:rsid w:val="00BB7D65"/>
    <w:rsid w:val="00BC184B"/>
    <w:rsid w:val="00BC424E"/>
    <w:rsid w:val="00BD7E6F"/>
    <w:rsid w:val="00BE4FD4"/>
    <w:rsid w:val="00BE599B"/>
    <w:rsid w:val="00BF1D00"/>
    <w:rsid w:val="00BF572C"/>
    <w:rsid w:val="00C0091D"/>
    <w:rsid w:val="00C00AD7"/>
    <w:rsid w:val="00C04880"/>
    <w:rsid w:val="00C07E49"/>
    <w:rsid w:val="00C202D7"/>
    <w:rsid w:val="00C35449"/>
    <w:rsid w:val="00C413C6"/>
    <w:rsid w:val="00C51CE8"/>
    <w:rsid w:val="00C53515"/>
    <w:rsid w:val="00C624EB"/>
    <w:rsid w:val="00C64421"/>
    <w:rsid w:val="00C7737A"/>
    <w:rsid w:val="00C84DBE"/>
    <w:rsid w:val="00C901D5"/>
    <w:rsid w:val="00C908CC"/>
    <w:rsid w:val="00C92B31"/>
    <w:rsid w:val="00C957AE"/>
    <w:rsid w:val="00C96963"/>
    <w:rsid w:val="00CA215A"/>
    <w:rsid w:val="00CA4DBF"/>
    <w:rsid w:val="00CB2627"/>
    <w:rsid w:val="00CC2AA4"/>
    <w:rsid w:val="00CC7263"/>
    <w:rsid w:val="00CE054C"/>
    <w:rsid w:val="00CF146D"/>
    <w:rsid w:val="00CF34B1"/>
    <w:rsid w:val="00CF3D57"/>
    <w:rsid w:val="00CF5443"/>
    <w:rsid w:val="00D05E2B"/>
    <w:rsid w:val="00D46E52"/>
    <w:rsid w:val="00D51F66"/>
    <w:rsid w:val="00D54452"/>
    <w:rsid w:val="00D600CA"/>
    <w:rsid w:val="00D619D1"/>
    <w:rsid w:val="00D642C8"/>
    <w:rsid w:val="00D8157C"/>
    <w:rsid w:val="00D87C84"/>
    <w:rsid w:val="00D936A4"/>
    <w:rsid w:val="00DA35D8"/>
    <w:rsid w:val="00DA3E1F"/>
    <w:rsid w:val="00DB16FC"/>
    <w:rsid w:val="00DB3378"/>
    <w:rsid w:val="00DC2F37"/>
    <w:rsid w:val="00DC62B2"/>
    <w:rsid w:val="00DD64D6"/>
    <w:rsid w:val="00DE6853"/>
    <w:rsid w:val="00DF5FEF"/>
    <w:rsid w:val="00E034BF"/>
    <w:rsid w:val="00E17CA2"/>
    <w:rsid w:val="00E25FBF"/>
    <w:rsid w:val="00E36E1E"/>
    <w:rsid w:val="00E505CE"/>
    <w:rsid w:val="00E56728"/>
    <w:rsid w:val="00E617E4"/>
    <w:rsid w:val="00E6610E"/>
    <w:rsid w:val="00E6755E"/>
    <w:rsid w:val="00E71F80"/>
    <w:rsid w:val="00E72464"/>
    <w:rsid w:val="00E815AF"/>
    <w:rsid w:val="00E94FAC"/>
    <w:rsid w:val="00EA5774"/>
    <w:rsid w:val="00EB0898"/>
    <w:rsid w:val="00EC0377"/>
    <w:rsid w:val="00EC27F8"/>
    <w:rsid w:val="00EC360A"/>
    <w:rsid w:val="00EC5C38"/>
    <w:rsid w:val="00EC72E6"/>
    <w:rsid w:val="00EE2632"/>
    <w:rsid w:val="00EF14A8"/>
    <w:rsid w:val="00F0256D"/>
    <w:rsid w:val="00F02D3E"/>
    <w:rsid w:val="00F04A9D"/>
    <w:rsid w:val="00F05FD0"/>
    <w:rsid w:val="00F0774A"/>
    <w:rsid w:val="00F14B04"/>
    <w:rsid w:val="00F16FC0"/>
    <w:rsid w:val="00F21138"/>
    <w:rsid w:val="00F25F4F"/>
    <w:rsid w:val="00F26243"/>
    <w:rsid w:val="00F367DF"/>
    <w:rsid w:val="00F41CC2"/>
    <w:rsid w:val="00F469D9"/>
    <w:rsid w:val="00F50A60"/>
    <w:rsid w:val="00F5262F"/>
    <w:rsid w:val="00F534D3"/>
    <w:rsid w:val="00F62067"/>
    <w:rsid w:val="00F85FDB"/>
    <w:rsid w:val="00F94B47"/>
    <w:rsid w:val="00FA6A0D"/>
    <w:rsid w:val="00FB3644"/>
    <w:rsid w:val="00FB635B"/>
    <w:rsid w:val="00FC4F59"/>
    <w:rsid w:val="00FC5150"/>
    <w:rsid w:val="00FE27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A7D3B"/>
  <w15:docId w15:val="{C04915C1-AF61-4CE6-81DA-516EE16B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6FC"/>
    <w:rPr>
      <w:sz w:val="24"/>
      <w:szCs w:val="24"/>
    </w:rPr>
  </w:style>
  <w:style w:type="paragraph" w:styleId="Heading1">
    <w:name w:val="heading 1"/>
    <w:basedOn w:val="Normal"/>
    <w:next w:val="Normal"/>
    <w:qFormat/>
    <w:rsid w:val="000F5C9A"/>
    <w:pPr>
      <w:keepNext/>
      <w:outlineLvl w:val="0"/>
    </w:pPr>
    <w:rPr>
      <w:rFonts w:ascii="Georgia" w:hAnsi="Georgia" w:cs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rsid w:val="000F5C9A"/>
    <w:pPr>
      <w:keepNext/>
      <w:shd w:val="clear" w:color="auto" w:fill="C0C0C0"/>
      <w:jc w:val="both"/>
      <w:outlineLvl w:val="1"/>
    </w:pPr>
    <w:rPr>
      <w:rFonts w:ascii="Bookman Old Style" w:eastAsia="Batang" w:hAnsi="Bookman Old Style"/>
      <w:b/>
      <w:bCs/>
      <w:i/>
      <w:iCs/>
      <w:sz w:val="22"/>
      <w:szCs w:val="22"/>
    </w:rPr>
  </w:style>
  <w:style w:type="paragraph" w:styleId="Heading3">
    <w:name w:val="heading 3"/>
    <w:basedOn w:val="Normal"/>
    <w:next w:val="Normal"/>
    <w:qFormat/>
    <w:rsid w:val="000F5C9A"/>
    <w:pPr>
      <w:keepNext/>
      <w:shd w:val="clear" w:color="auto" w:fill="C0C0C0"/>
      <w:jc w:val="both"/>
      <w:outlineLvl w:val="2"/>
    </w:pPr>
    <w:rPr>
      <w:rFonts w:ascii="Bookman Old Style" w:hAnsi="Bookman Old Style"/>
      <w:b/>
      <w:bCs/>
      <w:i/>
      <w:iCs/>
      <w:sz w:val="26"/>
      <w:szCs w:val="22"/>
    </w:rPr>
  </w:style>
  <w:style w:type="paragraph" w:styleId="Heading4">
    <w:name w:val="heading 4"/>
    <w:basedOn w:val="Normal"/>
    <w:next w:val="Normal"/>
    <w:qFormat/>
    <w:rsid w:val="000F5C9A"/>
    <w:pPr>
      <w:keepNext/>
      <w:outlineLvl w:val="3"/>
    </w:pPr>
    <w:rPr>
      <w:rFonts w:ascii="Bookman Old Style" w:hAnsi="Bookman Old Style"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0F5C9A"/>
    <w:rPr>
      <w:color w:val="0000FF"/>
      <w:u w:val="single"/>
    </w:rPr>
  </w:style>
  <w:style w:type="paragraph" w:styleId="BodyTextIndent2">
    <w:name w:val="Body Text Indent 2"/>
    <w:basedOn w:val="Normal"/>
    <w:semiHidden/>
    <w:rsid w:val="000F5C9A"/>
    <w:pPr>
      <w:tabs>
        <w:tab w:val="left" w:pos="2070"/>
      </w:tabs>
      <w:ind w:left="2070"/>
    </w:pPr>
    <w:rPr>
      <w:rFonts w:ascii="Verdana" w:hAnsi="Verdana" w:cs="Verdana"/>
      <w:sz w:val="18"/>
      <w:szCs w:val="18"/>
    </w:rPr>
  </w:style>
  <w:style w:type="character" w:customStyle="1" w:styleId="Heading2Char">
    <w:name w:val="Heading 2 Char"/>
    <w:semiHidden/>
    <w:locked/>
    <w:rsid w:val="000F5C9A"/>
    <w:rPr>
      <w:rFonts w:ascii="Verdana" w:hAnsi="Verdana" w:cs="Verdana"/>
      <w:sz w:val="24"/>
      <w:szCs w:val="24"/>
      <w:lang w:val="en-US" w:eastAsia="en-US" w:bidi="ar-SA"/>
    </w:rPr>
  </w:style>
  <w:style w:type="paragraph" w:styleId="Header">
    <w:name w:val="header"/>
    <w:basedOn w:val="Normal"/>
    <w:semiHidden/>
    <w:rsid w:val="000F5C9A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0F5C9A"/>
    <w:rPr>
      <w:sz w:val="24"/>
      <w:szCs w:val="24"/>
    </w:rPr>
  </w:style>
  <w:style w:type="paragraph" w:styleId="Footer">
    <w:name w:val="footer"/>
    <w:basedOn w:val="Normal"/>
    <w:semiHidden/>
    <w:rsid w:val="000F5C9A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0F5C9A"/>
    <w:rPr>
      <w:sz w:val="24"/>
      <w:szCs w:val="24"/>
    </w:rPr>
  </w:style>
  <w:style w:type="paragraph" w:customStyle="1" w:styleId="bulletedlist">
    <w:name w:val="bulleted list"/>
    <w:basedOn w:val="Normal"/>
    <w:rsid w:val="000F5C9A"/>
    <w:pPr>
      <w:tabs>
        <w:tab w:val="num" w:pos="540"/>
      </w:tabs>
      <w:suppressAutoHyphens/>
      <w:spacing w:before="40" w:after="80" w:line="220" w:lineRule="exact"/>
    </w:pPr>
    <w:rPr>
      <w:rFonts w:ascii="Tahoma" w:hAnsi="Tahoma"/>
      <w:spacing w:val="10"/>
      <w:sz w:val="16"/>
      <w:szCs w:val="16"/>
      <w:lang w:eastAsia="ar-SA"/>
    </w:rPr>
  </w:style>
  <w:style w:type="character" w:styleId="FollowedHyperlink">
    <w:name w:val="FollowedHyperlink"/>
    <w:semiHidden/>
    <w:rsid w:val="000F5C9A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rsid w:val="00B60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rsid w:val="00B6007F"/>
    <w:rPr>
      <w:rFonts w:ascii="Courier New" w:hAnsi="Courier New" w:cs="Courier New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sid w:val="0008233D"/>
    <w:rPr>
      <w:rFonts w:ascii="Calibri" w:hAnsi="Calibri"/>
      <w:sz w:val="22"/>
      <w:szCs w:val="22"/>
    </w:rPr>
  </w:style>
  <w:style w:type="character" w:customStyle="1" w:styleId="Char">
    <w:name w:val="Char"/>
    <w:basedOn w:val="DefaultParagraphFont"/>
    <w:rsid w:val="00D05E2B"/>
    <w:rPr>
      <w:rFonts w:ascii="Garamond" w:hAnsi="Garamond" w:cs="Angsana New"/>
      <w:color w:val="000000"/>
      <w:sz w:val="22"/>
      <w:szCs w:val="22"/>
      <w:lang w:val="en-US" w:eastAsia="th-TH" w:bidi="th-TH"/>
    </w:rPr>
  </w:style>
  <w:style w:type="paragraph" w:customStyle="1" w:styleId="NormalLatinBookAntiqua">
    <w:name w:val="Normal + (Latin) Book Antiqua"/>
    <w:aliases w:val="(Complex) Tunga,(Latin) 11 pt,(Complex) 8.5 ..."/>
    <w:basedOn w:val="Normal"/>
    <w:rsid w:val="000C0F5B"/>
    <w:pPr>
      <w:ind w:left="360"/>
    </w:pPr>
    <w:rPr>
      <w:rFonts w:ascii="Verdana" w:hAnsi="Verdana"/>
      <w:b/>
      <w:bCs/>
      <w:sz w:val="18"/>
      <w:szCs w:val="17"/>
    </w:rPr>
  </w:style>
  <w:style w:type="character" w:customStyle="1" w:styleId="apple-converted-space">
    <w:name w:val="apple-converted-space"/>
    <w:basedOn w:val="DefaultParagraphFont"/>
    <w:rsid w:val="000C0F5B"/>
  </w:style>
  <w:style w:type="character" w:styleId="Emphasis">
    <w:name w:val="Emphasis"/>
    <w:uiPriority w:val="20"/>
    <w:qFormat/>
    <w:rsid w:val="000C0F5B"/>
    <w:rPr>
      <w:i/>
      <w:iCs/>
    </w:rPr>
  </w:style>
  <w:style w:type="paragraph" w:styleId="PlainText">
    <w:name w:val="Plain Text"/>
    <w:basedOn w:val="Normal"/>
    <w:link w:val="PlainTextChar"/>
    <w:rsid w:val="000C0F5B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C0F5B"/>
    <w:rPr>
      <w:rFonts w:ascii="Courier New" w:hAnsi="Courier New"/>
    </w:rPr>
  </w:style>
  <w:style w:type="table" w:styleId="TableGrid">
    <w:name w:val="Table Grid"/>
    <w:basedOn w:val="TableNormal"/>
    <w:uiPriority w:val="59"/>
    <w:rsid w:val="00991B2A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59414A"/>
    <w:pPr>
      <w:spacing w:before="100" w:beforeAutospacing="1" w:after="120" w:afterAutospacing="1" w:line="276" w:lineRule="auto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59414A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DB1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3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gh.saurabhdb3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Desktop\Rajeev%20Ranj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71A70-2ECC-476D-B3A4-E82137D2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Rajeev Ranjan</Template>
  <TotalTime>33</TotalTime>
  <Pages>4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RAJEEV  RANJAN</vt:lpstr>
    </vt:vector>
  </TitlesOfParts>
  <Company>San Datahouse</Company>
  <LinksUpToDate>false</LinksUpToDate>
  <CharactersWithSpaces>7006</CharactersWithSpaces>
  <SharedDoc>false</SharedDoc>
  <HLinks>
    <vt:vector size="6" baseType="variant">
      <vt:variant>
        <vt:i4>131119</vt:i4>
      </vt:variant>
      <vt:variant>
        <vt:i4>0</vt:i4>
      </vt:variant>
      <vt:variant>
        <vt:i4>0</vt:i4>
      </vt:variant>
      <vt:variant>
        <vt:i4>5</vt:i4>
      </vt:variant>
      <vt:variant>
        <vt:lpwstr>mailto:mohithapur@gmail.com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RAJEEV  RANJAN</dc:title>
  <dc:creator>delhi aircargo</dc:creator>
  <cp:lastModifiedBy>Saurabh Singh</cp:lastModifiedBy>
  <cp:revision>3</cp:revision>
  <cp:lastPrinted>2018-04-15T19:35:00Z</cp:lastPrinted>
  <dcterms:created xsi:type="dcterms:W3CDTF">2023-10-03T10:17:00Z</dcterms:created>
  <dcterms:modified xsi:type="dcterms:W3CDTF">2024-09-25T13:51:00Z</dcterms:modified>
</cp:coreProperties>
</file>